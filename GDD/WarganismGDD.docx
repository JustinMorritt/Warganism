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Content>
        <w:p w14:paraId="49304DFF" w14:textId="479796CA" w:rsidR="00896C76" w:rsidRDefault="002F2CCD">
          <w:r>
            <w:rPr>
              <w:noProof/>
              <w:lang w:eastAsia="en-US"/>
            </w:rPr>
            <w:drawing>
              <wp:anchor distT="0" distB="0" distL="114300" distR="114300" simplePos="0" relativeHeight="251665408" behindDoc="0" locked="0" layoutInCell="1" allowOverlap="1" wp14:anchorId="607C0B33" wp14:editId="32AC1A76">
                <wp:simplePos x="0" y="0"/>
                <wp:positionH relativeFrom="margin">
                  <wp:align>center</wp:align>
                </wp:positionH>
                <wp:positionV relativeFrom="paragraph">
                  <wp:posOffset>1838325</wp:posOffset>
                </wp:positionV>
                <wp:extent cx="7185025" cy="4210050"/>
                <wp:effectExtent l="0" t="0" r="0" b="0"/>
                <wp:wrapThrough wrapText="bothSides">
                  <wp:wrapPolygon edited="0">
                    <wp:start x="0" y="0"/>
                    <wp:lineTo x="0" y="21502"/>
                    <wp:lineTo x="21533" y="21502"/>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7185025" cy="4210050"/>
                        </a:xfrm>
                        <a:prstGeom prst="rect">
                          <a:avLst/>
                        </a:prstGeom>
                      </pic:spPr>
                    </pic:pic>
                  </a:graphicData>
                </a:graphic>
                <wp14:sizeRelH relativeFrom="page">
                  <wp14:pctWidth>0</wp14:pctWidth>
                </wp14:sizeRelH>
                <wp14:sizeRelV relativeFrom="page">
                  <wp14:pctHeight>0</wp14:pctHeight>
                </wp14:sizeRelV>
              </wp:anchor>
            </w:drawing>
          </w:r>
          <w:r w:rsidR="00933548">
            <w:rPr>
              <w:noProof/>
              <w:lang w:eastAsia="en-US"/>
            </w:rPr>
            <mc:AlternateContent>
              <mc:Choice Requires="wps">
                <w:drawing>
                  <wp:anchor distT="0" distB="0" distL="114300" distR="114300" simplePos="0" relativeHeight="251662336" behindDoc="0" locked="1" layoutInCell="1" allowOverlap="1" wp14:anchorId="49304E68" wp14:editId="6229CAEF">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C" w14:textId="5C630CA4" w:rsidR="00631961" w:rsidRDefault="00631961">
                                <w:pPr>
                                  <w:pStyle w:val="Subtitle"/>
                                </w:pPr>
                                <w:r>
                                  <w:t>Version 1.0</w:t>
                                </w:r>
                              </w:p>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Content>
                                  <w:p w14:paraId="49304E7D" w14:textId="659A260A" w:rsidR="00631961" w:rsidRDefault="00631961">
                                    <w:pPr>
                                      <w:pStyle w:val="Subtitle"/>
                                    </w:pPr>
                                    <w:r>
                                      <w:t>July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9304E68"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14:paraId="49304E7C" w14:textId="5C630CA4" w:rsidR="00631961" w:rsidRDefault="00631961">
                          <w:pPr>
                            <w:pStyle w:val="Subtitle"/>
                          </w:pPr>
                          <w:r>
                            <w:t>Version 1.0</w:t>
                          </w:r>
                        </w:p>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Content>
                            <w:p w14:paraId="49304E7D" w14:textId="659A260A" w:rsidR="00631961" w:rsidRDefault="00631961">
                              <w:pPr>
                                <w:pStyle w:val="Subtitle"/>
                              </w:pPr>
                              <w:r>
                                <w:t>July 23, 2015</w:t>
                              </w:r>
                            </w:p>
                          </w:sdtContent>
                        </w:sdt>
                      </w:txbxContent>
                    </v:textbox>
                    <w10:wrap type="square" anchorx="margin" anchory="page"/>
                    <w10:anchorlock/>
                  </v:shape>
                </w:pict>
              </mc:Fallback>
            </mc:AlternateContent>
          </w:r>
          <w:r w:rsidR="00933548">
            <w:rPr>
              <w:noProof/>
              <w:lang w:eastAsia="en-US"/>
            </w:rPr>
            <mc:AlternateContent>
              <mc:Choice Requires="wps">
                <w:drawing>
                  <wp:anchor distT="0" distB="0" distL="114300" distR="114300" simplePos="0" relativeHeight="251661312" behindDoc="0" locked="1" layoutInCell="1" allowOverlap="1" wp14:anchorId="49304E6A" wp14:editId="49304E6B">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E" w14:textId="0F7FE940" w:rsidR="00631961" w:rsidRDefault="00631961">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Content>
                                    <w:r>
                                      <w:t>jUstin morritt &amp; Matt Manton</w:t>
                                    </w:r>
                                  </w:sdtContent>
                                </w:sdt>
                              </w:p>
                              <w:p w14:paraId="49304E7F" w14:textId="355CA577" w:rsidR="00631961" w:rsidRDefault="00631961">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77777777" w:rsidR="00631961" w:rsidRDefault="00631961">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Content>
                                    <w:r>
                                      <w:t>London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49304E6A"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14:paraId="49304E7E" w14:textId="0F7FE940" w:rsidR="00631961" w:rsidRDefault="00631961">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Content>
                              <w:r>
                                <w:t>jUstin morritt &amp; Matt Manton</w:t>
                              </w:r>
                            </w:sdtContent>
                          </w:sdt>
                        </w:p>
                        <w:p w14:paraId="49304E7F" w14:textId="355CA577" w:rsidR="00631961" w:rsidRDefault="00631961">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77777777" w:rsidR="00631961" w:rsidRDefault="00631961">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Content>
                              <w:r>
                                <w:t>London</w:t>
                              </w:r>
                            </w:sdtContent>
                          </w:sdt>
                        </w:p>
                      </w:txbxContent>
                    </v:textbox>
                    <w10:wrap type="square" anchorx="margin" anchory="page"/>
                    <w10:anchorlock/>
                  </v:shape>
                </w:pict>
              </mc:Fallback>
            </mc:AlternateContent>
          </w:r>
          <w:r w:rsidR="00933548">
            <w:br w:type="page"/>
          </w:r>
        </w:p>
        <w:sdt>
          <w:sdtPr>
            <w:rPr>
              <w:rFonts w:asciiTheme="minorHAnsi" w:eastAsiaTheme="minorEastAsia" w:hAnsiTheme="minorHAnsi" w:cstheme="minorBidi"/>
              <w:caps w:val="0"/>
              <w:color w:val="auto"/>
              <w:sz w:val="22"/>
              <w:szCs w:val="22"/>
            </w:rPr>
            <w:id w:val="1431701570"/>
            <w:docPartObj>
              <w:docPartGallery w:val="Table of Contents"/>
              <w:docPartUnique/>
            </w:docPartObj>
          </w:sdtPr>
          <w:sdtEndPr>
            <w:rPr>
              <w:b/>
              <w:bCs/>
              <w:noProof/>
              <w:sz w:val="16"/>
              <w:szCs w:val="16"/>
            </w:rPr>
          </w:sdtEndPr>
          <w:sdtContent>
            <w:p w14:paraId="49304E00" w14:textId="77777777" w:rsidR="00896C76" w:rsidRDefault="00896C76">
              <w:pPr>
                <w:pStyle w:val="TOCHeading"/>
              </w:pPr>
              <w:r>
                <w:t>Contents</w:t>
              </w:r>
            </w:p>
            <w:p w14:paraId="330E4A73" w14:textId="77777777" w:rsidR="00631961" w:rsidRDefault="00896C76" w:rsidP="00631961">
              <w:pPr>
                <w:pStyle w:val="TOC1"/>
                <w:spacing w:before="0"/>
                <w:rPr>
                  <w:noProof/>
                  <w:kern w:val="0"/>
                  <w:lang w:eastAsia="en-US"/>
                  <w14:ligatures w14:val="none"/>
                </w:rPr>
              </w:pPr>
              <w:r w:rsidRPr="00631961">
                <w:rPr>
                  <w:rFonts w:ascii="Aparajita" w:hAnsi="Aparajita" w:cs="Aparajita"/>
                </w:rPr>
                <w:fldChar w:fldCharType="begin"/>
              </w:r>
              <w:r w:rsidRPr="00631961">
                <w:rPr>
                  <w:rFonts w:ascii="Aparajita" w:hAnsi="Aparajita" w:cs="Aparajita"/>
                </w:rPr>
                <w:instrText xml:space="preserve"> TOC \o "1-3" \h \z \u </w:instrText>
              </w:r>
              <w:r w:rsidRPr="00631961">
                <w:rPr>
                  <w:rFonts w:ascii="Aparajita" w:hAnsi="Aparajita" w:cs="Aparajita"/>
                </w:rPr>
                <w:fldChar w:fldCharType="separate"/>
              </w:r>
              <w:hyperlink w:anchor="_Toc425765570" w:history="1">
                <w:r w:rsidR="00631961" w:rsidRPr="00A77397">
                  <w:rPr>
                    <w:rStyle w:val="Hyperlink"/>
                    <w:noProof/>
                  </w:rPr>
                  <w:t>Warganism</w:t>
                </w:r>
                <w:r w:rsidR="00631961">
                  <w:rPr>
                    <w:noProof/>
                    <w:webHidden/>
                  </w:rPr>
                  <w:tab/>
                </w:r>
                <w:r w:rsidR="00631961">
                  <w:rPr>
                    <w:noProof/>
                    <w:webHidden/>
                  </w:rPr>
                  <w:fldChar w:fldCharType="begin"/>
                </w:r>
                <w:r w:rsidR="00631961">
                  <w:rPr>
                    <w:noProof/>
                    <w:webHidden/>
                  </w:rPr>
                  <w:instrText xml:space="preserve"> PAGEREF _Toc425765570 \h </w:instrText>
                </w:r>
                <w:r w:rsidR="00631961">
                  <w:rPr>
                    <w:noProof/>
                    <w:webHidden/>
                  </w:rPr>
                </w:r>
                <w:r w:rsidR="00631961">
                  <w:rPr>
                    <w:noProof/>
                    <w:webHidden/>
                  </w:rPr>
                  <w:fldChar w:fldCharType="separate"/>
                </w:r>
                <w:r w:rsidR="00631961">
                  <w:rPr>
                    <w:noProof/>
                    <w:webHidden/>
                  </w:rPr>
                  <w:t>3</w:t>
                </w:r>
                <w:r w:rsidR="00631961">
                  <w:rPr>
                    <w:noProof/>
                    <w:webHidden/>
                  </w:rPr>
                  <w:fldChar w:fldCharType="end"/>
                </w:r>
              </w:hyperlink>
            </w:p>
            <w:p w14:paraId="464ADA8B" w14:textId="77777777" w:rsidR="00631961" w:rsidRDefault="00631961" w:rsidP="00631961">
              <w:pPr>
                <w:pStyle w:val="TOC2"/>
                <w:tabs>
                  <w:tab w:val="right" w:leader="dot" w:pos="9350"/>
                </w:tabs>
                <w:spacing w:before="0"/>
                <w:rPr>
                  <w:noProof/>
                  <w:kern w:val="0"/>
                  <w:lang w:eastAsia="en-US"/>
                  <w14:ligatures w14:val="none"/>
                </w:rPr>
              </w:pPr>
              <w:hyperlink w:anchor="_Toc425765571" w:history="1">
                <w:r w:rsidRPr="00A77397">
                  <w:rPr>
                    <w:rStyle w:val="Hyperlink"/>
                    <w:noProof/>
                  </w:rPr>
                  <w:t>Theme / Setting / genre</w:t>
                </w:r>
                <w:r>
                  <w:rPr>
                    <w:noProof/>
                    <w:webHidden/>
                  </w:rPr>
                  <w:tab/>
                </w:r>
                <w:r>
                  <w:rPr>
                    <w:noProof/>
                    <w:webHidden/>
                  </w:rPr>
                  <w:fldChar w:fldCharType="begin"/>
                </w:r>
                <w:r>
                  <w:rPr>
                    <w:noProof/>
                    <w:webHidden/>
                  </w:rPr>
                  <w:instrText xml:space="preserve"> PAGEREF _Toc425765571 \h </w:instrText>
                </w:r>
                <w:r>
                  <w:rPr>
                    <w:noProof/>
                    <w:webHidden/>
                  </w:rPr>
                </w:r>
                <w:r>
                  <w:rPr>
                    <w:noProof/>
                    <w:webHidden/>
                  </w:rPr>
                  <w:fldChar w:fldCharType="separate"/>
                </w:r>
                <w:r>
                  <w:rPr>
                    <w:noProof/>
                    <w:webHidden/>
                  </w:rPr>
                  <w:t>3</w:t>
                </w:r>
                <w:r>
                  <w:rPr>
                    <w:noProof/>
                    <w:webHidden/>
                  </w:rPr>
                  <w:fldChar w:fldCharType="end"/>
                </w:r>
              </w:hyperlink>
            </w:p>
            <w:p w14:paraId="40AEEC40" w14:textId="77777777" w:rsidR="00631961" w:rsidRDefault="00631961" w:rsidP="00631961">
              <w:pPr>
                <w:pStyle w:val="TOC2"/>
                <w:tabs>
                  <w:tab w:val="right" w:leader="dot" w:pos="9350"/>
                </w:tabs>
                <w:spacing w:before="0"/>
                <w:rPr>
                  <w:noProof/>
                  <w:kern w:val="0"/>
                  <w:lang w:eastAsia="en-US"/>
                  <w14:ligatures w14:val="none"/>
                </w:rPr>
              </w:pPr>
              <w:hyperlink w:anchor="_Toc425765572" w:history="1">
                <w:r w:rsidRPr="00A77397">
                  <w:rPr>
                    <w:rStyle w:val="Hyperlink"/>
                    <w:noProof/>
                  </w:rPr>
                  <w:t>Core GamePlay Mechanics (Brief)</w:t>
                </w:r>
                <w:r>
                  <w:rPr>
                    <w:noProof/>
                    <w:webHidden/>
                  </w:rPr>
                  <w:tab/>
                </w:r>
                <w:r>
                  <w:rPr>
                    <w:noProof/>
                    <w:webHidden/>
                  </w:rPr>
                  <w:fldChar w:fldCharType="begin"/>
                </w:r>
                <w:r>
                  <w:rPr>
                    <w:noProof/>
                    <w:webHidden/>
                  </w:rPr>
                  <w:instrText xml:space="preserve"> PAGEREF _Toc425765572 \h </w:instrText>
                </w:r>
                <w:r>
                  <w:rPr>
                    <w:noProof/>
                    <w:webHidden/>
                  </w:rPr>
                </w:r>
                <w:r>
                  <w:rPr>
                    <w:noProof/>
                    <w:webHidden/>
                  </w:rPr>
                  <w:fldChar w:fldCharType="separate"/>
                </w:r>
                <w:r>
                  <w:rPr>
                    <w:noProof/>
                    <w:webHidden/>
                  </w:rPr>
                  <w:t>3</w:t>
                </w:r>
                <w:r>
                  <w:rPr>
                    <w:noProof/>
                    <w:webHidden/>
                  </w:rPr>
                  <w:fldChar w:fldCharType="end"/>
                </w:r>
              </w:hyperlink>
            </w:p>
            <w:p w14:paraId="11AA205B" w14:textId="77777777" w:rsidR="00631961" w:rsidRDefault="00631961" w:rsidP="00631961">
              <w:pPr>
                <w:pStyle w:val="TOC3"/>
                <w:rPr>
                  <w:noProof/>
                  <w:kern w:val="0"/>
                  <w:lang w:eastAsia="en-US"/>
                  <w14:ligatures w14:val="none"/>
                </w:rPr>
              </w:pPr>
              <w:hyperlink w:anchor="_Toc425765573" w:history="1">
                <w:r w:rsidRPr="00A77397">
                  <w:rPr>
                    <w:rStyle w:val="Hyperlink"/>
                    <w:noProof/>
                  </w:rPr>
                  <w:t>Controls</w:t>
                </w:r>
                <w:r>
                  <w:rPr>
                    <w:noProof/>
                    <w:webHidden/>
                  </w:rPr>
                  <w:tab/>
                </w:r>
                <w:r>
                  <w:rPr>
                    <w:noProof/>
                    <w:webHidden/>
                  </w:rPr>
                  <w:fldChar w:fldCharType="begin"/>
                </w:r>
                <w:r>
                  <w:rPr>
                    <w:noProof/>
                    <w:webHidden/>
                  </w:rPr>
                  <w:instrText xml:space="preserve"> PAGEREF _Toc425765573 \h </w:instrText>
                </w:r>
                <w:r>
                  <w:rPr>
                    <w:noProof/>
                    <w:webHidden/>
                  </w:rPr>
                </w:r>
                <w:r>
                  <w:rPr>
                    <w:noProof/>
                    <w:webHidden/>
                  </w:rPr>
                  <w:fldChar w:fldCharType="separate"/>
                </w:r>
                <w:r>
                  <w:rPr>
                    <w:noProof/>
                    <w:webHidden/>
                  </w:rPr>
                  <w:t>3</w:t>
                </w:r>
                <w:r>
                  <w:rPr>
                    <w:noProof/>
                    <w:webHidden/>
                  </w:rPr>
                  <w:fldChar w:fldCharType="end"/>
                </w:r>
              </w:hyperlink>
            </w:p>
            <w:p w14:paraId="46A7F303" w14:textId="77777777" w:rsidR="00631961" w:rsidRDefault="00631961" w:rsidP="00631961">
              <w:pPr>
                <w:pStyle w:val="TOC2"/>
                <w:tabs>
                  <w:tab w:val="right" w:leader="dot" w:pos="9350"/>
                </w:tabs>
                <w:spacing w:before="0"/>
                <w:rPr>
                  <w:noProof/>
                  <w:kern w:val="0"/>
                  <w:lang w:eastAsia="en-US"/>
                  <w14:ligatures w14:val="none"/>
                </w:rPr>
              </w:pPr>
              <w:hyperlink w:anchor="_Toc425765574" w:history="1">
                <w:r w:rsidRPr="00A77397">
                  <w:rPr>
                    <w:rStyle w:val="Hyperlink"/>
                    <w:noProof/>
                  </w:rPr>
                  <w:t>Monetization Model</w:t>
                </w:r>
                <w:r>
                  <w:rPr>
                    <w:noProof/>
                    <w:webHidden/>
                  </w:rPr>
                  <w:tab/>
                </w:r>
                <w:r>
                  <w:rPr>
                    <w:noProof/>
                    <w:webHidden/>
                  </w:rPr>
                  <w:fldChar w:fldCharType="begin"/>
                </w:r>
                <w:r>
                  <w:rPr>
                    <w:noProof/>
                    <w:webHidden/>
                  </w:rPr>
                  <w:instrText xml:space="preserve"> PAGEREF _Toc425765574 \h </w:instrText>
                </w:r>
                <w:r>
                  <w:rPr>
                    <w:noProof/>
                    <w:webHidden/>
                  </w:rPr>
                </w:r>
                <w:r>
                  <w:rPr>
                    <w:noProof/>
                    <w:webHidden/>
                  </w:rPr>
                  <w:fldChar w:fldCharType="separate"/>
                </w:r>
                <w:r>
                  <w:rPr>
                    <w:noProof/>
                    <w:webHidden/>
                  </w:rPr>
                  <w:t>3</w:t>
                </w:r>
                <w:r>
                  <w:rPr>
                    <w:noProof/>
                    <w:webHidden/>
                  </w:rPr>
                  <w:fldChar w:fldCharType="end"/>
                </w:r>
              </w:hyperlink>
            </w:p>
            <w:p w14:paraId="34229D85" w14:textId="77777777" w:rsidR="00631961" w:rsidRDefault="00631961" w:rsidP="00631961">
              <w:pPr>
                <w:pStyle w:val="TOC3"/>
                <w:rPr>
                  <w:noProof/>
                  <w:kern w:val="0"/>
                  <w:lang w:eastAsia="en-US"/>
                  <w14:ligatures w14:val="none"/>
                </w:rPr>
              </w:pPr>
              <w:hyperlink w:anchor="_Toc425765575" w:history="1">
                <w:r w:rsidRPr="00A77397">
                  <w:rPr>
                    <w:rStyle w:val="Hyperlink"/>
                    <w:noProof/>
                  </w:rPr>
                  <w:t>Monetization type</w:t>
                </w:r>
                <w:r>
                  <w:rPr>
                    <w:noProof/>
                    <w:webHidden/>
                  </w:rPr>
                  <w:tab/>
                </w:r>
                <w:r>
                  <w:rPr>
                    <w:noProof/>
                    <w:webHidden/>
                  </w:rPr>
                  <w:fldChar w:fldCharType="begin"/>
                </w:r>
                <w:r>
                  <w:rPr>
                    <w:noProof/>
                    <w:webHidden/>
                  </w:rPr>
                  <w:instrText xml:space="preserve"> PAGEREF _Toc425765575 \h </w:instrText>
                </w:r>
                <w:r>
                  <w:rPr>
                    <w:noProof/>
                    <w:webHidden/>
                  </w:rPr>
                </w:r>
                <w:r>
                  <w:rPr>
                    <w:noProof/>
                    <w:webHidden/>
                  </w:rPr>
                  <w:fldChar w:fldCharType="separate"/>
                </w:r>
                <w:r>
                  <w:rPr>
                    <w:noProof/>
                    <w:webHidden/>
                  </w:rPr>
                  <w:t>3</w:t>
                </w:r>
                <w:r>
                  <w:rPr>
                    <w:noProof/>
                    <w:webHidden/>
                  </w:rPr>
                  <w:fldChar w:fldCharType="end"/>
                </w:r>
              </w:hyperlink>
            </w:p>
            <w:p w14:paraId="2F01D295" w14:textId="77777777" w:rsidR="00631961" w:rsidRDefault="00631961" w:rsidP="00631961">
              <w:pPr>
                <w:pStyle w:val="TOC2"/>
                <w:tabs>
                  <w:tab w:val="right" w:leader="dot" w:pos="9350"/>
                </w:tabs>
                <w:spacing w:before="0"/>
                <w:rPr>
                  <w:noProof/>
                  <w:kern w:val="0"/>
                  <w:lang w:eastAsia="en-US"/>
                  <w14:ligatures w14:val="none"/>
                </w:rPr>
              </w:pPr>
              <w:hyperlink w:anchor="_Toc425765576" w:history="1">
                <w:r w:rsidRPr="00A77397">
                  <w:rPr>
                    <w:rStyle w:val="Hyperlink"/>
                    <w:noProof/>
                  </w:rPr>
                  <w:t>Project Scope</w:t>
                </w:r>
                <w:r>
                  <w:rPr>
                    <w:noProof/>
                    <w:webHidden/>
                  </w:rPr>
                  <w:tab/>
                </w:r>
                <w:r>
                  <w:rPr>
                    <w:noProof/>
                    <w:webHidden/>
                  </w:rPr>
                  <w:fldChar w:fldCharType="begin"/>
                </w:r>
                <w:r>
                  <w:rPr>
                    <w:noProof/>
                    <w:webHidden/>
                  </w:rPr>
                  <w:instrText xml:space="preserve"> PAGEREF _Toc425765576 \h </w:instrText>
                </w:r>
                <w:r>
                  <w:rPr>
                    <w:noProof/>
                    <w:webHidden/>
                  </w:rPr>
                </w:r>
                <w:r>
                  <w:rPr>
                    <w:noProof/>
                    <w:webHidden/>
                  </w:rPr>
                  <w:fldChar w:fldCharType="separate"/>
                </w:r>
                <w:r>
                  <w:rPr>
                    <w:noProof/>
                    <w:webHidden/>
                  </w:rPr>
                  <w:t>3</w:t>
                </w:r>
                <w:r>
                  <w:rPr>
                    <w:noProof/>
                    <w:webHidden/>
                  </w:rPr>
                  <w:fldChar w:fldCharType="end"/>
                </w:r>
              </w:hyperlink>
            </w:p>
            <w:p w14:paraId="73F85ABE" w14:textId="77777777" w:rsidR="00631961" w:rsidRDefault="00631961" w:rsidP="00631961">
              <w:pPr>
                <w:pStyle w:val="TOC3"/>
                <w:rPr>
                  <w:noProof/>
                  <w:kern w:val="0"/>
                  <w:lang w:eastAsia="en-US"/>
                  <w14:ligatures w14:val="none"/>
                </w:rPr>
              </w:pPr>
              <w:hyperlink w:anchor="_Toc425765577" w:history="1">
                <w:r w:rsidRPr="00A77397">
                  <w:rPr>
                    <w:rStyle w:val="Hyperlink"/>
                    <w:noProof/>
                  </w:rPr>
                  <w:t>Game Time Scale</w:t>
                </w:r>
                <w:r>
                  <w:rPr>
                    <w:noProof/>
                    <w:webHidden/>
                  </w:rPr>
                  <w:tab/>
                </w:r>
                <w:r>
                  <w:rPr>
                    <w:noProof/>
                    <w:webHidden/>
                  </w:rPr>
                  <w:fldChar w:fldCharType="begin"/>
                </w:r>
                <w:r>
                  <w:rPr>
                    <w:noProof/>
                    <w:webHidden/>
                  </w:rPr>
                  <w:instrText xml:space="preserve"> PAGEREF _Toc425765577 \h </w:instrText>
                </w:r>
                <w:r>
                  <w:rPr>
                    <w:noProof/>
                    <w:webHidden/>
                  </w:rPr>
                </w:r>
                <w:r>
                  <w:rPr>
                    <w:noProof/>
                    <w:webHidden/>
                  </w:rPr>
                  <w:fldChar w:fldCharType="separate"/>
                </w:r>
                <w:r>
                  <w:rPr>
                    <w:noProof/>
                    <w:webHidden/>
                  </w:rPr>
                  <w:t>3</w:t>
                </w:r>
                <w:r>
                  <w:rPr>
                    <w:noProof/>
                    <w:webHidden/>
                  </w:rPr>
                  <w:fldChar w:fldCharType="end"/>
                </w:r>
              </w:hyperlink>
            </w:p>
            <w:p w14:paraId="19BE2935" w14:textId="77777777" w:rsidR="00631961" w:rsidRDefault="00631961" w:rsidP="00631961">
              <w:pPr>
                <w:pStyle w:val="TOC3"/>
                <w:rPr>
                  <w:noProof/>
                  <w:kern w:val="0"/>
                  <w:lang w:eastAsia="en-US"/>
                  <w14:ligatures w14:val="none"/>
                </w:rPr>
              </w:pPr>
              <w:hyperlink w:anchor="_Toc425765578" w:history="1">
                <w:r w:rsidRPr="00A77397">
                  <w:rPr>
                    <w:rStyle w:val="Hyperlink"/>
                    <w:noProof/>
                  </w:rPr>
                  <w:t>Team Size</w:t>
                </w:r>
                <w:r>
                  <w:rPr>
                    <w:noProof/>
                    <w:webHidden/>
                  </w:rPr>
                  <w:tab/>
                </w:r>
                <w:r>
                  <w:rPr>
                    <w:noProof/>
                    <w:webHidden/>
                  </w:rPr>
                  <w:fldChar w:fldCharType="begin"/>
                </w:r>
                <w:r>
                  <w:rPr>
                    <w:noProof/>
                    <w:webHidden/>
                  </w:rPr>
                  <w:instrText xml:space="preserve"> PAGEREF _Toc425765578 \h </w:instrText>
                </w:r>
                <w:r>
                  <w:rPr>
                    <w:noProof/>
                    <w:webHidden/>
                  </w:rPr>
                </w:r>
                <w:r>
                  <w:rPr>
                    <w:noProof/>
                    <w:webHidden/>
                  </w:rPr>
                  <w:fldChar w:fldCharType="separate"/>
                </w:r>
                <w:r>
                  <w:rPr>
                    <w:noProof/>
                    <w:webHidden/>
                  </w:rPr>
                  <w:t>3</w:t>
                </w:r>
                <w:r>
                  <w:rPr>
                    <w:noProof/>
                    <w:webHidden/>
                  </w:rPr>
                  <w:fldChar w:fldCharType="end"/>
                </w:r>
              </w:hyperlink>
            </w:p>
            <w:p w14:paraId="2F3F853C" w14:textId="77777777" w:rsidR="00631961" w:rsidRDefault="00631961" w:rsidP="00631961">
              <w:pPr>
                <w:pStyle w:val="TOC3"/>
                <w:rPr>
                  <w:noProof/>
                  <w:kern w:val="0"/>
                  <w:lang w:eastAsia="en-US"/>
                  <w14:ligatures w14:val="none"/>
                </w:rPr>
              </w:pPr>
              <w:hyperlink w:anchor="_Toc425765579" w:history="1">
                <w:r w:rsidRPr="00A77397">
                  <w:rPr>
                    <w:rStyle w:val="Hyperlink"/>
                    <w:noProof/>
                  </w:rPr>
                  <w:t>Licences/ Hardware/ Other Costs</w:t>
                </w:r>
                <w:r>
                  <w:rPr>
                    <w:noProof/>
                    <w:webHidden/>
                  </w:rPr>
                  <w:tab/>
                </w:r>
                <w:r>
                  <w:rPr>
                    <w:noProof/>
                    <w:webHidden/>
                  </w:rPr>
                  <w:fldChar w:fldCharType="begin"/>
                </w:r>
                <w:r>
                  <w:rPr>
                    <w:noProof/>
                    <w:webHidden/>
                  </w:rPr>
                  <w:instrText xml:space="preserve"> PAGEREF _Toc425765579 \h </w:instrText>
                </w:r>
                <w:r>
                  <w:rPr>
                    <w:noProof/>
                    <w:webHidden/>
                  </w:rPr>
                </w:r>
                <w:r>
                  <w:rPr>
                    <w:noProof/>
                    <w:webHidden/>
                  </w:rPr>
                  <w:fldChar w:fldCharType="separate"/>
                </w:r>
                <w:r>
                  <w:rPr>
                    <w:noProof/>
                    <w:webHidden/>
                  </w:rPr>
                  <w:t>4</w:t>
                </w:r>
                <w:r>
                  <w:rPr>
                    <w:noProof/>
                    <w:webHidden/>
                  </w:rPr>
                  <w:fldChar w:fldCharType="end"/>
                </w:r>
              </w:hyperlink>
            </w:p>
            <w:p w14:paraId="32E7245E" w14:textId="77777777" w:rsidR="00631961" w:rsidRDefault="00631961" w:rsidP="00631961">
              <w:pPr>
                <w:pStyle w:val="TOC2"/>
                <w:tabs>
                  <w:tab w:val="right" w:leader="dot" w:pos="9350"/>
                </w:tabs>
                <w:spacing w:before="0"/>
                <w:rPr>
                  <w:noProof/>
                  <w:kern w:val="0"/>
                  <w:lang w:eastAsia="en-US"/>
                  <w14:ligatures w14:val="none"/>
                </w:rPr>
              </w:pPr>
              <w:hyperlink w:anchor="_Toc425765580" w:history="1">
                <w:r w:rsidRPr="00A77397">
                  <w:rPr>
                    <w:rStyle w:val="Hyperlink"/>
                    <w:noProof/>
                  </w:rPr>
                  <w:t>Influences</w:t>
                </w:r>
                <w:r>
                  <w:rPr>
                    <w:noProof/>
                    <w:webHidden/>
                  </w:rPr>
                  <w:tab/>
                </w:r>
                <w:r>
                  <w:rPr>
                    <w:noProof/>
                    <w:webHidden/>
                  </w:rPr>
                  <w:fldChar w:fldCharType="begin"/>
                </w:r>
                <w:r>
                  <w:rPr>
                    <w:noProof/>
                    <w:webHidden/>
                  </w:rPr>
                  <w:instrText xml:space="preserve"> PAGEREF _Toc425765580 \h </w:instrText>
                </w:r>
                <w:r>
                  <w:rPr>
                    <w:noProof/>
                    <w:webHidden/>
                  </w:rPr>
                </w:r>
                <w:r>
                  <w:rPr>
                    <w:noProof/>
                    <w:webHidden/>
                  </w:rPr>
                  <w:fldChar w:fldCharType="separate"/>
                </w:r>
                <w:r>
                  <w:rPr>
                    <w:noProof/>
                    <w:webHidden/>
                  </w:rPr>
                  <w:t>4</w:t>
                </w:r>
                <w:r>
                  <w:rPr>
                    <w:noProof/>
                    <w:webHidden/>
                  </w:rPr>
                  <w:fldChar w:fldCharType="end"/>
                </w:r>
              </w:hyperlink>
            </w:p>
            <w:p w14:paraId="686AEE42" w14:textId="77777777" w:rsidR="00631961" w:rsidRDefault="00631961" w:rsidP="00631961">
              <w:pPr>
                <w:pStyle w:val="TOC3"/>
                <w:rPr>
                  <w:noProof/>
                  <w:kern w:val="0"/>
                  <w:lang w:eastAsia="en-US"/>
                  <w14:ligatures w14:val="none"/>
                </w:rPr>
              </w:pPr>
              <w:hyperlink w:anchor="_Toc425765581" w:history="1">
                <w:r w:rsidRPr="00A77397">
                  <w:rPr>
                    <w:rStyle w:val="Hyperlink"/>
                    <w:noProof/>
                  </w:rPr>
                  <w:t>Television</w:t>
                </w:r>
                <w:r>
                  <w:rPr>
                    <w:noProof/>
                    <w:webHidden/>
                  </w:rPr>
                  <w:tab/>
                </w:r>
                <w:r>
                  <w:rPr>
                    <w:noProof/>
                    <w:webHidden/>
                  </w:rPr>
                  <w:fldChar w:fldCharType="begin"/>
                </w:r>
                <w:r>
                  <w:rPr>
                    <w:noProof/>
                    <w:webHidden/>
                  </w:rPr>
                  <w:instrText xml:space="preserve"> PAGEREF _Toc425765581 \h </w:instrText>
                </w:r>
                <w:r>
                  <w:rPr>
                    <w:noProof/>
                    <w:webHidden/>
                  </w:rPr>
                </w:r>
                <w:r>
                  <w:rPr>
                    <w:noProof/>
                    <w:webHidden/>
                  </w:rPr>
                  <w:fldChar w:fldCharType="separate"/>
                </w:r>
                <w:r>
                  <w:rPr>
                    <w:noProof/>
                    <w:webHidden/>
                  </w:rPr>
                  <w:t>4</w:t>
                </w:r>
                <w:r>
                  <w:rPr>
                    <w:noProof/>
                    <w:webHidden/>
                  </w:rPr>
                  <w:fldChar w:fldCharType="end"/>
                </w:r>
              </w:hyperlink>
            </w:p>
            <w:p w14:paraId="69433816" w14:textId="77777777" w:rsidR="00631961" w:rsidRDefault="00631961" w:rsidP="00631961">
              <w:pPr>
                <w:pStyle w:val="TOC3"/>
                <w:rPr>
                  <w:noProof/>
                  <w:kern w:val="0"/>
                  <w:lang w:eastAsia="en-US"/>
                  <w14:ligatures w14:val="none"/>
                </w:rPr>
              </w:pPr>
              <w:hyperlink w:anchor="_Toc425765582" w:history="1">
                <w:r w:rsidRPr="00A77397">
                  <w:rPr>
                    <w:rStyle w:val="Hyperlink"/>
                    <w:noProof/>
                  </w:rPr>
                  <w:t>Games</w:t>
                </w:r>
                <w:r>
                  <w:rPr>
                    <w:noProof/>
                    <w:webHidden/>
                  </w:rPr>
                  <w:tab/>
                </w:r>
                <w:r>
                  <w:rPr>
                    <w:noProof/>
                    <w:webHidden/>
                  </w:rPr>
                  <w:fldChar w:fldCharType="begin"/>
                </w:r>
                <w:r>
                  <w:rPr>
                    <w:noProof/>
                    <w:webHidden/>
                  </w:rPr>
                  <w:instrText xml:space="preserve"> PAGEREF _Toc425765582 \h </w:instrText>
                </w:r>
                <w:r>
                  <w:rPr>
                    <w:noProof/>
                    <w:webHidden/>
                  </w:rPr>
                </w:r>
                <w:r>
                  <w:rPr>
                    <w:noProof/>
                    <w:webHidden/>
                  </w:rPr>
                  <w:fldChar w:fldCharType="separate"/>
                </w:r>
                <w:r>
                  <w:rPr>
                    <w:noProof/>
                    <w:webHidden/>
                  </w:rPr>
                  <w:t>4</w:t>
                </w:r>
                <w:r>
                  <w:rPr>
                    <w:noProof/>
                    <w:webHidden/>
                  </w:rPr>
                  <w:fldChar w:fldCharType="end"/>
                </w:r>
              </w:hyperlink>
            </w:p>
            <w:p w14:paraId="52CB833A" w14:textId="77777777" w:rsidR="00631961" w:rsidRDefault="00631961" w:rsidP="00631961">
              <w:pPr>
                <w:pStyle w:val="TOC2"/>
                <w:tabs>
                  <w:tab w:val="right" w:leader="dot" w:pos="9350"/>
                </w:tabs>
                <w:spacing w:before="0"/>
                <w:rPr>
                  <w:noProof/>
                  <w:kern w:val="0"/>
                  <w:lang w:eastAsia="en-US"/>
                  <w14:ligatures w14:val="none"/>
                </w:rPr>
              </w:pPr>
              <w:hyperlink w:anchor="_Toc425765583" w:history="1">
                <w:r w:rsidRPr="00A77397">
                  <w:rPr>
                    <w:rStyle w:val="Hyperlink"/>
                    <w:noProof/>
                  </w:rPr>
                  <w:t>Target Market &amp; target PlatForms</w:t>
                </w:r>
                <w:r>
                  <w:rPr>
                    <w:noProof/>
                    <w:webHidden/>
                  </w:rPr>
                  <w:tab/>
                </w:r>
                <w:r>
                  <w:rPr>
                    <w:noProof/>
                    <w:webHidden/>
                  </w:rPr>
                  <w:fldChar w:fldCharType="begin"/>
                </w:r>
                <w:r>
                  <w:rPr>
                    <w:noProof/>
                    <w:webHidden/>
                  </w:rPr>
                  <w:instrText xml:space="preserve"> PAGEREF _Toc425765583 \h </w:instrText>
                </w:r>
                <w:r>
                  <w:rPr>
                    <w:noProof/>
                    <w:webHidden/>
                  </w:rPr>
                </w:r>
                <w:r>
                  <w:rPr>
                    <w:noProof/>
                    <w:webHidden/>
                  </w:rPr>
                  <w:fldChar w:fldCharType="separate"/>
                </w:r>
                <w:r>
                  <w:rPr>
                    <w:noProof/>
                    <w:webHidden/>
                  </w:rPr>
                  <w:t>4</w:t>
                </w:r>
                <w:r>
                  <w:rPr>
                    <w:noProof/>
                    <w:webHidden/>
                  </w:rPr>
                  <w:fldChar w:fldCharType="end"/>
                </w:r>
              </w:hyperlink>
            </w:p>
            <w:p w14:paraId="64761CBD" w14:textId="77777777" w:rsidR="00631961" w:rsidRDefault="00631961" w:rsidP="00631961">
              <w:pPr>
                <w:pStyle w:val="TOC3"/>
                <w:rPr>
                  <w:noProof/>
                  <w:kern w:val="0"/>
                  <w:lang w:eastAsia="en-US"/>
                  <w14:ligatures w14:val="none"/>
                </w:rPr>
              </w:pPr>
              <w:hyperlink w:anchor="_Toc425765584" w:history="1">
                <w:r w:rsidRPr="00A77397">
                  <w:rPr>
                    <w:rStyle w:val="Hyperlink"/>
                    <w:noProof/>
                  </w:rPr>
                  <w:t>The Elevator Pitch</w:t>
                </w:r>
                <w:r>
                  <w:rPr>
                    <w:noProof/>
                    <w:webHidden/>
                  </w:rPr>
                  <w:tab/>
                </w:r>
                <w:r>
                  <w:rPr>
                    <w:noProof/>
                    <w:webHidden/>
                  </w:rPr>
                  <w:fldChar w:fldCharType="begin"/>
                </w:r>
                <w:r>
                  <w:rPr>
                    <w:noProof/>
                    <w:webHidden/>
                  </w:rPr>
                  <w:instrText xml:space="preserve"> PAGEREF _Toc425765584 \h </w:instrText>
                </w:r>
                <w:r>
                  <w:rPr>
                    <w:noProof/>
                    <w:webHidden/>
                  </w:rPr>
                </w:r>
                <w:r>
                  <w:rPr>
                    <w:noProof/>
                    <w:webHidden/>
                  </w:rPr>
                  <w:fldChar w:fldCharType="separate"/>
                </w:r>
                <w:r>
                  <w:rPr>
                    <w:noProof/>
                    <w:webHidden/>
                  </w:rPr>
                  <w:t>4</w:t>
                </w:r>
                <w:r>
                  <w:rPr>
                    <w:noProof/>
                    <w:webHidden/>
                  </w:rPr>
                  <w:fldChar w:fldCharType="end"/>
                </w:r>
              </w:hyperlink>
            </w:p>
            <w:p w14:paraId="2239623E" w14:textId="77777777" w:rsidR="00631961" w:rsidRDefault="00631961" w:rsidP="00631961">
              <w:pPr>
                <w:pStyle w:val="TOC3"/>
                <w:rPr>
                  <w:noProof/>
                  <w:kern w:val="0"/>
                  <w:lang w:eastAsia="en-US"/>
                  <w14:ligatures w14:val="none"/>
                </w:rPr>
              </w:pPr>
              <w:hyperlink w:anchor="_Toc425765585" w:history="1">
                <w:r w:rsidRPr="00A77397">
                  <w:rPr>
                    <w:rStyle w:val="Hyperlink"/>
                    <w:noProof/>
                  </w:rPr>
                  <w:t>Target Contact Demographics</w:t>
                </w:r>
                <w:r>
                  <w:rPr>
                    <w:noProof/>
                    <w:webHidden/>
                  </w:rPr>
                  <w:tab/>
                </w:r>
                <w:r>
                  <w:rPr>
                    <w:noProof/>
                    <w:webHidden/>
                  </w:rPr>
                  <w:fldChar w:fldCharType="begin"/>
                </w:r>
                <w:r>
                  <w:rPr>
                    <w:noProof/>
                    <w:webHidden/>
                  </w:rPr>
                  <w:instrText xml:space="preserve"> PAGEREF _Toc425765585 \h </w:instrText>
                </w:r>
                <w:r>
                  <w:rPr>
                    <w:noProof/>
                    <w:webHidden/>
                  </w:rPr>
                </w:r>
                <w:r>
                  <w:rPr>
                    <w:noProof/>
                    <w:webHidden/>
                  </w:rPr>
                  <w:fldChar w:fldCharType="separate"/>
                </w:r>
                <w:r>
                  <w:rPr>
                    <w:noProof/>
                    <w:webHidden/>
                  </w:rPr>
                  <w:t>4</w:t>
                </w:r>
                <w:r>
                  <w:rPr>
                    <w:noProof/>
                    <w:webHidden/>
                  </w:rPr>
                  <w:fldChar w:fldCharType="end"/>
                </w:r>
              </w:hyperlink>
            </w:p>
            <w:p w14:paraId="0E7AA75D" w14:textId="77777777" w:rsidR="00631961" w:rsidRDefault="00631961" w:rsidP="00631961">
              <w:pPr>
                <w:pStyle w:val="TOC3"/>
                <w:rPr>
                  <w:noProof/>
                  <w:kern w:val="0"/>
                  <w:lang w:eastAsia="en-US"/>
                  <w14:ligatures w14:val="none"/>
                </w:rPr>
              </w:pPr>
              <w:hyperlink w:anchor="_Toc425765586" w:history="1">
                <w:r w:rsidRPr="00A77397">
                  <w:rPr>
                    <w:rStyle w:val="Hyperlink"/>
                    <w:noProof/>
                  </w:rPr>
                  <w:t>Platforms</w:t>
                </w:r>
                <w:r>
                  <w:rPr>
                    <w:noProof/>
                    <w:webHidden/>
                  </w:rPr>
                  <w:tab/>
                </w:r>
                <w:r>
                  <w:rPr>
                    <w:noProof/>
                    <w:webHidden/>
                  </w:rPr>
                  <w:fldChar w:fldCharType="begin"/>
                </w:r>
                <w:r>
                  <w:rPr>
                    <w:noProof/>
                    <w:webHidden/>
                  </w:rPr>
                  <w:instrText xml:space="preserve"> PAGEREF _Toc425765586 \h </w:instrText>
                </w:r>
                <w:r>
                  <w:rPr>
                    <w:noProof/>
                    <w:webHidden/>
                  </w:rPr>
                </w:r>
                <w:r>
                  <w:rPr>
                    <w:noProof/>
                    <w:webHidden/>
                  </w:rPr>
                  <w:fldChar w:fldCharType="separate"/>
                </w:r>
                <w:r>
                  <w:rPr>
                    <w:noProof/>
                    <w:webHidden/>
                  </w:rPr>
                  <w:t>4</w:t>
                </w:r>
                <w:r>
                  <w:rPr>
                    <w:noProof/>
                    <w:webHidden/>
                  </w:rPr>
                  <w:fldChar w:fldCharType="end"/>
                </w:r>
              </w:hyperlink>
            </w:p>
            <w:p w14:paraId="12734F2A" w14:textId="77777777" w:rsidR="00631961" w:rsidRDefault="00631961" w:rsidP="00631961">
              <w:pPr>
                <w:pStyle w:val="TOC2"/>
                <w:tabs>
                  <w:tab w:val="right" w:leader="dot" w:pos="9350"/>
                </w:tabs>
                <w:spacing w:before="0"/>
                <w:rPr>
                  <w:noProof/>
                  <w:kern w:val="0"/>
                  <w:lang w:eastAsia="en-US"/>
                  <w14:ligatures w14:val="none"/>
                </w:rPr>
              </w:pPr>
              <w:hyperlink w:anchor="_Toc425765587" w:history="1">
                <w:r w:rsidRPr="00A77397">
                  <w:rPr>
                    <w:rStyle w:val="Hyperlink"/>
                    <w:noProof/>
                  </w:rPr>
                  <w:t>What sets this project apart</w:t>
                </w:r>
                <w:r>
                  <w:rPr>
                    <w:noProof/>
                    <w:webHidden/>
                  </w:rPr>
                  <w:tab/>
                </w:r>
                <w:r>
                  <w:rPr>
                    <w:noProof/>
                    <w:webHidden/>
                  </w:rPr>
                  <w:fldChar w:fldCharType="begin"/>
                </w:r>
                <w:r>
                  <w:rPr>
                    <w:noProof/>
                    <w:webHidden/>
                  </w:rPr>
                  <w:instrText xml:space="preserve"> PAGEREF _Toc425765587 \h </w:instrText>
                </w:r>
                <w:r>
                  <w:rPr>
                    <w:noProof/>
                    <w:webHidden/>
                  </w:rPr>
                </w:r>
                <w:r>
                  <w:rPr>
                    <w:noProof/>
                    <w:webHidden/>
                  </w:rPr>
                  <w:fldChar w:fldCharType="separate"/>
                </w:r>
                <w:r>
                  <w:rPr>
                    <w:noProof/>
                    <w:webHidden/>
                  </w:rPr>
                  <w:t>4</w:t>
                </w:r>
                <w:r>
                  <w:rPr>
                    <w:noProof/>
                    <w:webHidden/>
                  </w:rPr>
                  <w:fldChar w:fldCharType="end"/>
                </w:r>
              </w:hyperlink>
            </w:p>
            <w:p w14:paraId="6CB0B075" w14:textId="77777777" w:rsidR="00631961" w:rsidRDefault="00631961" w:rsidP="00631961">
              <w:pPr>
                <w:pStyle w:val="TOC2"/>
                <w:tabs>
                  <w:tab w:val="right" w:leader="dot" w:pos="9350"/>
                </w:tabs>
                <w:spacing w:before="0"/>
                <w:rPr>
                  <w:noProof/>
                  <w:kern w:val="0"/>
                  <w:lang w:eastAsia="en-US"/>
                  <w14:ligatures w14:val="none"/>
                </w:rPr>
              </w:pPr>
              <w:hyperlink w:anchor="_Toc425765588" w:history="1">
                <w:r w:rsidRPr="00A77397">
                  <w:rPr>
                    <w:rStyle w:val="Hyperlink"/>
                    <w:noProof/>
                  </w:rPr>
                  <w:t>Core gameplay MECHANICS (detailed)</w:t>
                </w:r>
                <w:r>
                  <w:rPr>
                    <w:noProof/>
                    <w:webHidden/>
                  </w:rPr>
                  <w:tab/>
                </w:r>
                <w:r>
                  <w:rPr>
                    <w:noProof/>
                    <w:webHidden/>
                  </w:rPr>
                  <w:fldChar w:fldCharType="begin"/>
                </w:r>
                <w:r>
                  <w:rPr>
                    <w:noProof/>
                    <w:webHidden/>
                  </w:rPr>
                  <w:instrText xml:space="preserve"> PAGEREF _Toc425765588 \h </w:instrText>
                </w:r>
                <w:r>
                  <w:rPr>
                    <w:noProof/>
                    <w:webHidden/>
                  </w:rPr>
                </w:r>
                <w:r>
                  <w:rPr>
                    <w:noProof/>
                    <w:webHidden/>
                  </w:rPr>
                  <w:fldChar w:fldCharType="separate"/>
                </w:r>
                <w:r>
                  <w:rPr>
                    <w:noProof/>
                    <w:webHidden/>
                  </w:rPr>
                  <w:t>4</w:t>
                </w:r>
                <w:r>
                  <w:rPr>
                    <w:noProof/>
                    <w:webHidden/>
                  </w:rPr>
                  <w:fldChar w:fldCharType="end"/>
                </w:r>
              </w:hyperlink>
            </w:p>
            <w:p w14:paraId="516E6D2B" w14:textId="77777777" w:rsidR="00631961" w:rsidRDefault="00631961" w:rsidP="00631961">
              <w:pPr>
                <w:pStyle w:val="TOC3"/>
                <w:rPr>
                  <w:noProof/>
                  <w:kern w:val="0"/>
                  <w:lang w:eastAsia="en-US"/>
                  <w14:ligatures w14:val="none"/>
                </w:rPr>
              </w:pPr>
              <w:hyperlink w:anchor="_Toc425765589" w:history="1">
                <w:r w:rsidRPr="00A77397">
                  <w:rPr>
                    <w:rStyle w:val="Hyperlink"/>
                    <w:noProof/>
                  </w:rPr>
                  <w:t>Mechanic #1 – Acceleration / Deceleration</w:t>
                </w:r>
                <w:r>
                  <w:rPr>
                    <w:noProof/>
                    <w:webHidden/>
                  </w:rPr>
                  <w:tab/>
                </w:r>
                <w:r>
                  <w:rPr>
                    <w:noProof/>
                    <w:webHidden/>
                  </w:rPr>
                  <w:fldChar w:fldCharType="begin"/>
                </w:r>
                <w:r>
                  <w:rPr>
                    <w:noProof/>
                    <w:webHidden/>
                  </w:rPr>
                  <w:instrText xml:space="preserve"> PAGEREF _Toc425765589 \h </w:instrText>
                </w:r>
                <w:r>
                  <w:rPr>
                    <w:noProof/>
                    <w:webHidden/>
                  </w:rPr>
                </w:r>
                <w:r>
                  <w:rPr>
                    <w:noProof/>
                    <w:webHidden/>
                  </w:rPr>
                  <w:fldChar w:fldCharType="separate"/>
                </w:r>
                <w:r>
                  <w:rPr>
                    <w:noProof/>
                    <w:webHidden/>
                  </w:rPr>
                  <w:t>4</w:t>
                </w:r>
                <w:r>
                  <w:rPr>
                    <w:noProof/>
                    <w:webHidden/>
                  </w:rPr>
                  <w:fldChar w:fldCharType="end"/>
                </w:r>
              </w:hyperlink>
            </w:p>
            <w:p w14:paraId="145EDD6B" w14:textId="77777777" w:rsidR="00631961" w:rsidRDefault="00631961" w:rsidP="00631961">
              <w:pPr>
                <w:pStyle w:val="TOC3"/>
                <w:rPr>
                  <w:noProof/>
                  <w:kern w:val="0"/>
                  <w:lang w:eastAsia="en-US"/>
                  <w14:ligatures w14:val="none"/>
                </w:rPr>
              </w:pPr>
              <w:hyperlink w:anchor="_Toc425765590" w:history="1">
                <w:r w:rsidRPr="00A77397">
                  <w:rPr>
                    <w:rStyle w:val="Hyperlink"/>
                    <w:noProof/>
                  </w:rPr>
                  <w:t>Mechanic #2 – Projectiles Emitted</w:t>
                </w:r>
                <w:r>
                  <w:rPr>
                    <w:noProof/>
                    <w:webHidden/>
                  </w:rPr>
                  <w:tab/>
                </w:r>
                <w:r>
                  <w:rPr>
                    <w:noProof/>
                    <w:webHidden/>
                  </w:rPr>
                  <w:fldChar w:fldCharType="begin"/>
                </w:r>
                <w:r>
                  <w:rPr>
                    <w:noProof/>
                    <w:webHidden/>
                  </w:rPr>
                  <w:instrText xml:space="preserve"> PAGEREF _Toc425765590 \h </w:instrText>
                </w:r>
                <w:r>
                  <w:rPr>
                    <w:noProof/>
                    <w:webHidden/>
                  </w:rPr>
                </w:r>
                <w:r>
                  <w:rPr>
                    <w:noProof/>
                    <w:webHidden/>
                  </w:rPr>
                  <w:fldChar w:fldCharType="separate"/>
                </w:r>
                <w:r>
                  <w:rPr>
                    <w:noProof/>
                    <w:webHidden/>
                  </w:rPr>
                  <w:t>5</w:t>
                </w:r>
                <w:r>
                  <w:rPr>
                    <w:noProof/>
                    <w:webHidden/>
                  </w:rPr>
                  <w:fldChar w:fldCharType="end"/>
                </w:r>
              </w:hyperlink>
            </w:p>
            <w:p w14:paraId="166120B3" w14:textId="77777777" w:rsidR="00631961" w:rsidRDefault="00631961" w:rsidP="00631961">
              <w:pPr>
                <w:pStyle w:val="TOC3"/>
                <w:rPr>
                  <w:noProof/>
                  <w:kern w:val="0"/>
                  <w:lang w:eastAsia="en-US"/>
                  <w14:ligatures w14:val="none"/>
                </w:rPr>
              </w:pPr>
              <w:hyperlink w:anchor="_Toc425765591" w:history="1">
                <w:r w:rsidRPr="00A77397">
                  <w:rPr>
                    <w:rStyle w:val="Hyperlink"/>
                    <w:noProof/>
                  </w:rPr>
                  <w:t>Mechanic #3 – Pickups Make You Stronger</w:t>
                </w:r>
                <w:r>
                  <w:rPr>
                    <w:noProof/>
                    <w:webHidden/>
                  </w:rPr>
                  <w:tab/>
                </w:r>
                <w:r>
                  <w:rPr>
                    <w:noProof/>
                    <w:webHidden/>
                  </w:rPr>
                  <w:fldChar w:fldCharType="begin"/>
                </w:r>
                <w:r>
                  <w:rPr>
                    <w:noProof/>
                    <w:webHidden/>
                  </w:rPr>
                  <w:instrText xml:space="preserve"> PAGEREF _Toc425765591 \h </w:instrText>
                </w:r>
                <w:r>
                  <w:rPr>
                    <w:noProof/>
                    <w:webHidden/>
                  </w:rPr>
                </w:r>
                <w:r>
                  <w:rPr>
                    <w:noProof/>
                    <w:webHidden/>
                  </w:rPr>
                  <w:fldChar w:fldCharType="separate"/>
                </w:r>
                <w:r>
                  <w:rPr>
                    <w:noProof/>
                    <w:webHidden/>
                  </w:rPr>
                  <w:t>5</w:t>
                </w:r>
                <w:r>
                  <w:rPr>
                    <w:noProof/>
                    <w:webHidden/>
                  </w:rPr>
                  <w:fldChar w:fldCharType="end"/>
                </w:r>
              </w:hyperlink>
            </w:p>
            <w:p w14:paraId="273029CD" w14:textId="77777777" w:rsidR="00631961" w:rsidRDefault="00631961" w:rsidP="00631961">
              <w:pPr>
                <w:pStyle w:val="TOC3"/>
                <w:rPr>
                  <w:noProof/>
                  <w:kern w:val="0"/>
                  <w:lang w:eastAsia="en-US"/>
                  <w14:ligatures w14:val="none"/>
                </w:rPr>
              </w:pPr>
              <w:hyperlink w:anchor="_Toc425765592" w:history="1">
                <w:r w:rsidRPr="00A77397">
                  <w:rPr>
                    <w:rStyle w:val="Hyperlink"/>
                    <w:noProof/>
                  </w:rPr>
                  <w:t>Mechanic #4- AI programmed organism</w:t>
                </w:r>
                <w:r>
                  <w:rPr>
                    <w:noProof/>
                    <w:webHidden/>
                  </w:rPr>
                  <w:tab/>
                </w:r>
                <w:r>
                  <w:rPr>
                    <w:noProof/>
                    <w:webHidden/>
                  </w:rPr>
                  <w:fldChar w:fldCharType="begin"/>
                </w:r>
                <w:r>
                  <w:rPr>
                    <w:noProof/>
                    <w:webHidden/>
                  </w:rPr>
                  <w:instrText xml:space="preserve"> PAGEREF _Toc425765592 \h </w:instrText>
                </w:r>
                <w:r>
                  <w:rPr>
                    <w:noProof/>
                    <w:webHidden/>
                  </w:rPr>
                </w:r>
                <w:r>
                  <w:rPr>
                    <w:noProof/>
                    <w:webHidden/>
                  </w:rPr>
                  <w:fldChar w:fldCharType="separate"/>
                </w:r>
                <w:r>
                  <w:rPr>
                    <w:noProof/>
                    <w:webHidden/>
                  </w:rPr>
                  <w:t>5</w:t>
                </w:r>
                <w:r>
                  <w:rPr>
                    <w:noProof/>
                    <w:webHidden/>
                  </w:rPr>
                  <w:fldChar w:fldCharType="end"/>
                </w:r>
              </w:hyperlink>
            </w:p>
            <w:p w14:paraId="7DC06ED7" w14:textId="77777777" w:rsidR="00631961" w:rsidRDefault="00631961" w:rsidP="00631961">
              <w:pPr>
                <w:pStyle w:val="TOC3"/>
                <w:rPr>
                  <w:noProof/>
                  <w:kern w:val="0"/>
                  <w:lang w:eastAsia="en-US"/>
                  <w14:ligatures w14:val="none"/>
                </w:rPr>
              </w:pPr>
              <w:hyperlink w:anchor="_Toc425765593" w:history="1">
                <w:r w:rsidRPr="00A77397">
                  <w:rPr>
                    <w:rStyle w:val="Hyperlink"/>
                    <w:noProof/>
                  </w:rPr>
                  <w:t>Mechanic #5- Player Vs Player</w:t>
                </w:r>
                <w:r>
                  <w:rPr>
                    <w:noProof/>
                    <w:webHidden/>
                  </w:rPr>
                  <w:tab/>
                </w:r>
                <w:r>
                  <w:rPr>
                    <w:noProof/>
                    <w:webHidden/>
                  </w:rPr>
                  <w:fldChar w:fldCharType="begin"/>
                </w:r>
                <w:r>
                  <w:rPr>
                    <w:noProof/>
                    <w:webHidden/>
                  </w:rPr>
                  <w:instrText xml:space="preserve"> PAGEREF _Toc425765593 \h </w:instrText>
                </w:r>
                <w:r>
                  <w:rPr>
                    <w:noProof/>
                    <w:webHidden/>
                  </w:rPr>
                </w:r>
                <w:r>
                  <w:rPr>
                    <w:noProof/>
                    <w:webHidden/>
                  </w:rPr>
                  <w:fldChar w:fldCharType="separate"/>
                </w:r>
                <w:r>
                  <w:rPr>
                    <w:noProof/>
                    <w:webHidden/>
                  </w:rPr>
                  <w:t>5</w:t>
                </w:r>
                <w:r>
                  <w:rPr>
                    <w:noProof/>
                    <w:webHidden/>
                  </w:rPr>
                  <w:fldChar w:fldCharType="end"/>
                </w:r>
              </w:hyperlink>
            </w:p>
            <w:p w14:paraId="5A693859" w14:textId="77777777" w:rsidR="00631961" w:rsidRDefault="00631961" w:rsidP="00631961">
              <w:pPr>
                <w:pStyle w:val="TOC3"/>
                <w:rPr>
                  <w:noProof/>
                  <w:kern w:val="0"/>
                  <w:lang w:eastAsia="en-US"/>
                  <w14:ligatures w14:val="none"/>
                </w:rPr>
              </w:pPr>
              <w:hyperlink w:anchor="_Toc425765594" w:history="1">
                <w:r w:rsidRPr="00A77397">
                  <w:rPr>
                    <w:rStyle w:val="Hyperlink"/>
                    <w:noProof/>
                  </w:rPr>
                  <w:t>Mechanic #6- Dynamic Slime Tail</w:t>
                </w:r>
                <w:r>
                  <w:rPr>
                    <w:noProof/>
                    <w:webHidden/>
                  </w:rPr>
                  <w:tab/>
                </w:r>
                <w:r>
                  <w:rPr>
                    <w:noProof/>
                    <w:webHidden/>
                  </w:rPr>
                  <w:fldChar w:fldCharType="begin"/>
                </w:r>
                <w:r>
                  <w:rPr>
                    <w:noProof/>
                    <w:webHidden/>
                  </w:rPr>
                  <w:instrText xml:space="preserve"> PAGEREF _Toc425765594 \h </w:instrText>
                </w:r>
                <w:r>
                  <w:rPr>
                    <w:noProof/>
                    <w:webHidden/>
                  </w:rPr>
                </w:r>
                <w:r>
                  <w:rPr>
                    <w:noProof/>
                    <w:webHidden/>
                  </w:rPr>
                  <w:fldChar w:fldCharType="separate"/>
                </w:r>
                <w:r>
                  <w:rPr>
                    <w:noProof/>
                    <w:webHidden/>
                  </w:rPr>
                  <w:t>6</w:t>
                </w:r>
                <w:r>
                  <w:rPr>
                    <w:noProof/>
                    <w:webHidden/>
                  </w:rPr>
                  <w:fldChar w:fldCharType="end"/>
                </w:r>
              </w:hyperlink>
            </w:p>
            <w:p w14:paraId="11A38D1F" w14:textId="77777777" w:rsidR="00631961" w:rsidRDefault="00631961" w:rsidP="00631961">
              <w:pPr>
                <w:pStyle w:val="TOC2"/>
                <w:tabs>
                  <w:tab w:val="right" w:leader="dot" w:pos="9350"/>
                </w:tabs>
                <w:spacing w:before="0"/>
                <w:rPr>
                  <w:noProof/>
                  <w:kern w:val="0"/>
                  <w:lang w:eastAsia="en-US"/>
                  <w14:ligatures w14:val="none"/>
                </w:rPr>
              </w:pPr>
              <w:hyperlink w:anchor="_Toc425765595" w:history="1">
                <w:r w:rsidRPr="00A77397">
                  <w:rPr>
                    <w:rStyle w:val="Hyperlink"/>
                    <w:noProof/>
                  </w:rPr>
                  <w:t>Story and gameplay</w:t>
                </w:r>
                <w:r>
                  <w:rPr>
                    <w:noProof/>
                    <w:webHidden/>
                  </w:rPr>
                  <w:tab/>
                </w:r>
                <w:r>
                  <w:rPr>
                    <w:noProof/>
                    <w:webHidden/>
                  </w:rPr>
                  <w:fldChar w:fldCharType="begin"/>
                </w:r>
                <w:r>
                  <w:rPr>
                    <w:noProof/>
                    <w:webHidden/>
                  </w:rPr>
                  <w:instrText xml:space="preserve"> PAGEREF _Toc425765595 \h </w:instrText>
                </w:r>
                <w:r>
                  <w:rPr>
                    <w:noProof/>
                    <w:webHidden/>
                  </w:rPr>
                </w:r>
                <w:r>
                  <w:rPr>
                    <w:noProof/>
                    <w:webHidden/>
                  </w:rPr>
                  <w:fldChar w:fldCharType="separate"/>
                </w:r>
                <w:r>
                  <w:rPr>
                    <w:noProof/>
                    <w:webHidden/>
                  </w:rPr>
                  <w:t>6</w:t>
                </w:r>
                <w:r>
                  <w:rPr>
                    <w:noProof/>
                    <w:webHidden/>
                  </w:rPr>
                  <w:fldChar w:fldCharType="end"/>
                </w:r>
              </w:hyperlink>
            </w:p>
            <w:p w14:paraId="4A69891F" w14:textId="77777777" w:rsidR="00631961" w:rsidRDefault="00631961" w:rsidP="00631961">
              <w:pPr>
                <w:pStyle w:val="TOC3"/>
                <w:rPr>
                  <w:noProof/>
                  <w:kern w:val="0"/>
                  <w:lang w:eastAsia="en-US"/>
                  <w14:ligatures w14:val="none"/>
                </w:rPr>
              </w:pPr>
              <w:hyperlink w:anchor="_Toc425765596" w:history="1">
                <w:r w:rsidRPr="00A77397">
                  <w:rPr>
                    <w:rStyle w:val="Hyperlink"/>
                    <w:noProof/>
                  </w:rPr>
                  <w:t>Story (BRIEF)</w:t>
                </w:r>
                <w:r>
                  <w:rPr>
                    <w:noProof/>
                    <w:webHidden/>
                  </w:rPr>
                  <w:tab/>
                </w:r>
                <w:r>
                  <w:rPr>
                    <w:noProof/>
                    <w:webHidden/>
                  </w:rPr>
                  <w:fldChar w:fldCharType="begin"/>
                </w:r>
                <w:r>
                  <w:rPr>
                    <w:noProof/>
                    <w:webHidden/>
                  </w:rPr>
                  <w:instrText xml:space="preserve"> PAGEREF _Toc425765596 \h </w:instrText>
                </w:r>
                <w:r>
                  <w:rPr>
                    <w:noProof/>
                    <w:webHidden/>
                  </w:rPr>
                </w:r>
                <w:r>
                  <w:rPr>
                    <w:noProof/>
                    <w:webHidden/>
                  </w:rPr>
                  <w:fldChar w:fldCharType="separate"/>
                </w:r>
                <w:r>
                  <w:rPr>
                    <w:noProof/>
                    <w:webHidden/>
                  </w:rPr>
                  <w:t>6</w:t>
                </w:r>
                <w:r>
                  <w:rPr>
                    <w:noProof/>
                    <w:webHidden/>
                  </w:rPr>
                  <w:fldChar w:fldCharType="end"/>
                </w:r>
              </w:hyperlink>
            </w:p>
            <w:p w14:paraId="4DBE4034" w14:textId="77777777" w:rsidR="00631961" w:rsidRDefault="00631961" w:rsidP="00631961">
              <w:pPr>
                <w:pStyle w:val="TOC3"/>
                <w:rPr>
                  <w:noProof/>
                  <w:kern w:val="0"/>
                  <w:lang w:eastAsia="en-US"/>
                  <w14:ligatures w14:val="none"/>
                </w:rPr>
              </w:pPr>
              <w:hyperlink w:anchor="_Toc425765597" w:history="1">
                <w:r w:rsidRPr="00A77397">
                  <w:rPr>
                    <w:rStyle w:val="Hyperlink"/>
                    <w:noProof/>
                  </w:rPr>
                  <w:t>Story (Detailed)</w:t>
                </w:r>
                <w:r>
                  <w:rPr>
                    <w:noProof/>
                    <w:webHidden/>
                  </w:rPr>
                  <w:tab/>
                </w:r>
                <w:r>
                  <w:rPr>
                    <w:noProof/>
                    <w:webHidden/>
                  </w:rPr>
                  <w:fldChar w:fldCharType="begin"/>
                </w:r>
                <w:r>
                  <w:rPr>
                    <w:noProof/>
                    <w:webHidden/>
                  </w:rPr>
                  <w:instrText xml:space="preserve"> PAGEREF _Toc425765597 \h </w:instrText>
                </w:r>
                <w:r>
                  <w:rPr>
                    <w:noProof/>
                    <w:webHidden/>
                  </w:rPr>
                </w:r>
                <w:r>
                  <w:rPr>
                    <w:noProof/>
                    <w:webHidden/>
                  </w:rPr>
                  <w:fldChar w:fldCharType="separate"/>
                </w:r>
                <w:r>
                  <w:rPr>
                    <w:noProof/>
                    <w:webHidden/>
                  </w:rPr>
                  <w:t>6</w:t>
                </w:r>
                <w:r>
                  <w:rPr>
                    <w:noProof/>
                    <w:webHidden/>
                  </w:rPr>
                  <w:fldChar w:fldCharType="end"/>
                </w:r>
              </w:hyperlink>
            </w:p>
            <w:p w14:paraId="16B1F1D8" w14:textId="77777777" w:rsidR="00631961" w:rsidRDefault="00631961" w:rsidP="00631961">
              <w:pPr>
                <w:pStyle w:val="TOC3"/>
                <w:rPr>
                  <w:noProof/>
                  <w:kern w:val="0"/>
                  <w:lang w:eastAsia="en-US"/>
                  <w14:ligatures w14:val="none"/>
                </w:rPr>
              </w:pPr>
              <w:hyperlink w:anchor="_Toc425765598" w:history="1">
                <w:r w:rsidRPr="00A77397">
                  <w:rPr>
                    <w:rStyle w:val="Hyperlink"/>
                    <w:noProof/>
                  </w:rPr>
                  <w:t>Gameplay</w:t>
                </w:r>
                <w:r>
                  <w:rPr>
                    <w:noProof/>
                    <w:webHidden/>
                  </w:rPr>
                  <w:tab/>
                </w:r>
                <w:r>
                  <w:rPr>
                    <w:noProof/>
                    <w:webHidden/>
                  </w:rPr>
                  <w:fldChar w:fldCharType="begin"/>
                </w:r>
                <w:r>
                  <w:rPr>
                    <w:noProof/>
                    <w:webHidden/>
                  </w:rPr>
                  <w:instrText xml:space="preserve"> PAGEREF _Toc425765598 \h </w:instrText>
                </w:r>
                <w:r>
                  <w:rPr>
                    <w:noProof/>
                    <w:webHidden/>
                  </w:rPr>
                </w:r>
                <w:r>
                  <w:rPr>
                    <w:noProof/>
                    <w:webHidden/>
                  </w:rPr>
                  <w:fldChar w:fldCharType="separate"/>
                </w:r>
                <w:r>
                  <w:rPr>
                    <w:noProof/>
                    <w:webHidden/>
                  </w:rPr>
                  <w:t>6</w:t>
                </w:r>
                <w:r>
                  <w:rPr>
                    <w:noProof/>
                    <w:webHidden/>
                  </w:rPr>
                  <w:fldChar w:fldCharType="end"/>
                </w:r>
              </w:hyperlink>
            </w:p>
            <w:p w14:paraId="4397B4F9" w14:textId="77777777" w:rsidR="00631961" w:rsidRDefault="00631961" w:rsidP="00631961">
              <w:pPr>
                <w:pStyle w:val="TOC2"/>
                <w:tabs>
                  <w:tab w:val="right" w:leader="dot" w:pos="9350"/>
                </w:tabs>
                <w:spacing w:before="0"/>
                <w:rPr>
                  <w:noProof/>
                  <w:kern w:val="0"/>
                  <w:lang w:eastAsia="en-US"/>
                  <w14:ligatures w14:val="none"/>
                </w:rPr>
              </w:pPr>
              <w:hyperlink w:anchor="_Toc425765599" w:history="1">
                <w:r w:rsidRPr="00A77397">
                  <w:rPr>
                    <w:rStyle w:val="Hyperlink"/>
                    <w:noProof/>
                  </w:rPr>
                  <w:t>Assets</w:t>
                </w:r>
                <w:r>
                  <w:rPr>
                    <w:noProof/>
                    <w:webHidden/>
                  </w:rPr>
                  <w:tab/>
                </w:r>
                <w:r>
                  <w:rPr>
                    <w:noProof/>
                    <w:webHidden/>
                  </w:rPr>
                  <w:fldChar w:fldCharType="begin"/>
                </w:r>
                <w:r>
                  <w:rPr>
                    <w:noProof/>
                    <w:webHidden/>
                  </w:rPr>
                  <w:instrText xml:space="preserve"> PAGEREF _Toc425765599 \h </w:instrText>
                </w:r>
                <w:r>
                  <w:rPr>
                    <w:noProof/>
                    <w:webHidden/>
                  </w:rPr>
                </w:r>
                <w:r>
                  <w:rPr>
                    <w:noProof/>
                    <w:webHidden/>
                  </w:rPr>
                  <w:fldChar w:fldCharType="separate"/>
                </w:r>
                <w:r>
                  <w:rPr>
                    <w:noProof/>
                    <w:webHidden/>
                  </w:rPr>
                  <w:t>6</w:t>
                </w:r>
                <w:r>
                  <w:rPr>
                    <w:noProof/>
                    <w:webHidden/>
                  </w:rPr>
                  <w:fldChar w:fldCharType="end"/>
                </w:r>
              </w:hyperlink>
            </w:p>
            <w:p w14:paraId="2E069591" w14:textId="77777777" w:rsidR="00631961" w:rsidRDefault="00631961" w:rsidP="00631961">
              <w:pPr>
                <w:pStyle w:val="TOC3"/>
                <w:rPr>
                  <w:noProof/>
                  <w:kern w:val="0"/>
                  <w:lang w:eastAsia="en-US"/>
                  <w14:ligatures w14:val="none"/>
                </w:rPr>
              </w:pPr>
              <w:hyperlink w:anchor="_Toc425765600" w:history="1">
                <w:r w:rsidRPr="00A77397">
                  <w:rPr>
                    <w:rStyle w:val="Hyperlink"/>
                    <w:noProof/>
                  </w:rPr>
                  <w:t>2D Textures</w:t>
                </w:r>
                <w:r>
                  <w:rPr>
                    <w:noProof/>
                    <w:webHidden/>
                  </w:rPr>
                  <w:tab/>
                </w:r>
                <w:r>
                  <w:rPr>
                    <w:noProof/>
                    <w:webHidden/>
                  </w:rPr>
                  <w:fldChar w:fldCharType="begin"/>
                </w:r>
                <w:r>
                  <w:rPr>
                    <w:noProof/>
                    <w:webHidden/>
                  </w:rPr>
                  <w:instrText xml:space="preserve"> PAGEREF _Toc425765600 \h </w:instrText>
                </w:r>
                <w:r>
                  <w:rPr>
                    <w:noProof/>
                    <w:webHidden/>
                  </w:rPr>
                </w:r>
                <w:r>
                  <w:rPr>
                    <w:noProof/>
                    <w:webHidden/>
                  </w:rPr>
                  <w:fldChar w:fldCharType="separate"/>
                </w:r>
                <w:r>
                  <w:rPr>
                    <w:noProof/>
                    <w:webHidden/>
                  </w:rPr>
                  <w:t>6</w:t>
                </w:r>
                <w:r>
                  <w:rPr>
                    <w:noProof/>
                    <w:webHidden/>
                  </w:rPr>
                  <w:fldChar w:fldCharType="end"/>
                </w:r>
              </w:hyperlink>
            </w:p>
            <w:p w14:paraId="4DA49EBC" w14:textId="77777777" w:rsidR="00631961" w:rsidRDefault="00631961" w:rsidP="00631961">
              <w:pPr>
                <w:pStyle w:val="TOC3"/>
                <w:rPr>
                  <w:noProof/>
                  <w:kern w:val="0"/>
                  <w:lang w:eastAsia="en-US"/>
                  <w14:ligatures w14:val="none"/>
                </w:rPr>
              </w:pPr>
              <w:hyperlink w:anchor="_Toc425765601" w:history="1">
                <w:r w:rsidRPr="00A77397">
                  <w:rPr>
                    <w:rStyle w:val="Hyperlink"/>
                    <w:noProof/>
                  </w:rPr>
                  <w:t>Art Samples</w:t>
                </w:r>
                <w:r>
                  <w:rPr>
                    <w:noProof/>
                    <w:webHidden/>
                  </w:rPr>
                  <w:tab/>
                </w:r>
                <w:r>
                  <w:rPr>
                    <w:noProof/>
                    <w:webHidden/>
                  </w:rPr>
                  <w:fldChar w:fldCharType="begin"/>
                </w:r>
                <w:r>
                  <w:rPr>
                    <w:noProof/>
                    <w:webHidden/>
                  </w:rPr>
                  <w:instrText xml:space="preserve"> PAGEREF _Toc425765601 \h </w:instrText>
                </w:r>
                <w:r>
                  <w:rPr>
                    <w:noProof/>
                    <w:webHidden/>
                  </w:rPr>
                </w:r>
                <w:r>
                  <w:rPr>
                    <w:noProof/>
                    <w:webHidden/>
                  </w:rPr>
                  <w:fldChar w:fldCharType="separate"/>
                </w:r>
                <w:r>
                  <w:rPr>
                    <w:noProof/>
                    <w:webHidden/>
                  </w:rPr>
                  <w:t>7</w:t>
                </w:r>
                <w:r>
                  <w:rPr>
                    <w:noProof/>
                    <w:webHidden/>
                  </w:rPr>
                  <w:fldChar w:fldCharType="end"/>
                </w:r>
              </w:hyperlink>
            </w:p>
            <w:p w14:paraId="3F6A81F1" w14:textId="77777777" w:rsidR="00631961" w:rsidRDefault="00631961" w:rsidP="00631961">
              <w:pPr>
                <w:pStyle w:val="TOC3"/>
                <w:rPr>
                  <w:noProof/>
                  <w:kern w:val="0"/>
                  <w:lang w:eastAsia="en-US"/>
                  <w14:ligatures w14:val="none"/>
                </w:rPr>
              </w:pPr>
              <w:hyperlink w:anchor="_Toc425765602" w:history="1">
                <w:r w:rsidRPr="00A77397">
                  <w:rPr>
                    <w:rStyle w:val="Hyperlink"/>
                    <w:noProof/>
                  </w:rPr>
                  <w:t>SOUND (Ambient)</w:t>
                </w:r>
                <w:r>
                  <w:rPr>
                    <w:noProof/>
                    <w:webHidden/>
                  </w:rPr>
                  <w:tab/>
                </w:r>
                <w:r>
                  <w:rPr>
                    <w:noProof/>
                    <w:webHidden/>
                  </w:rPr>
                  <w:fldChar w:fldCharType="begin"/>
                </w:r>
                <w:r>
                  <w:rPr>
                    <w:noProof/>
                    <w:webHidden/>
                  </w:rPr>
                  <w:instrText xml:space="preserve"> PAGEREF _Toc425765602 \h </w:instrText>
                </w:r>
                <w:r>
                  <w:rPr>
                    <w:noProof/>
                    <w:webHidden/>
                  </w:rPr>
                </w:r>
                <w:r>
                  <w:rPr>
                    <w:noProof/>
                    <w:webHidden/>
                  </w:rPr>
                  <w:fldChar w:fldCharType="separate"/>
                </w:r>
                <w:r>
                  <w:rPr>
                    <w:noProof/>
                    <w:webHidden/>
                  </w:rPr>
                  <w:t>7</w:t>
                </w:r>
                <w:r>
                  <w:rPr>
                    <w:noProof/>
                    <w:webHidden/>
                  </w:rPr>
                  <w:fldChar w:fldCharType="end"/>
                </w:r>
              </w:hyperlink>
            </w:p>
            <w:p w14:paraId="7407C6C0" w14:textId="77777777" w:rsidR="00631961" w:rsidRDefault="00631961" w:rsidP="00631961">
              <w:pPr>
                <w:pStyle w:val="TOC3"/>
                <w:rPr>
                  <w:noProof/>
                  <w:kern w:val="0"/>
                  <w:lang w:eastAsia="en-US"/>
                  <w14:ligatures w14:val="none"/>
                </w:rPr>
              </w:pPr>
              <w:hyperlink w:anchor="_Toc425765603" w:history="1">
                <w:r w:rsidRPr="00A77397">
                  <w:rPr>
                    <w:rStyle w:val="Hyperlink"/>
                    <w:noProof/>
                  </w:rPr>
                  <w:t>SOUND (PLAYER/COLLISION</w:t>
                </w:r>
                <w:r>
                  <w:rPr>
                    <w:noProof/>
                    <w:webHidden/>
                  </w:rPr>
                  <w:tab/>
                </w:r>
                <w:r>
                  <w:rPr>
                    <w:noProof/>
                    <w:webHidden/>
                  </w:rPr>
                  <w:fldChar w:fldCharType="begin"/>
                </w:r>
                <w:r>
                  <w:rPr>
                    <w:noProof/>
                    <w:webHidden/>
                  </w:rPr>
                  <w:instrText xml:space="preserve"> PAGEREF _Toc425765603 \h </w:instrText>
                </w:r>
                <w:r>
                  <w:rPr>
                    <w:noProof/>
                    <w:webHidden/>
                  </w:rPr>
                </w:r>
                <w:r>
                  <w:rPr>
                    <w:noProof/>
                    <w:webHidden/>
                  </w:rPr>
                  <w:fldChar w:fldCharType="separate"/>
                </w:r>
                <w:r>
                  <w:rPr>
                    <w:noProof/>
                    <w:webHidden/>
                  </w:rPr>
                  <w:t>7</w:t>
                </w:r>
                <w:r>
                  <w:rPr>
                    <w:noProof/>
                    <w:webHidden/>
                  </w:rPr>
                  <w:fldChar w:fldCharType="end"/>
                </w:r>
              </w:hyperlink>
            </w:p>
            <w:p w14:paraId="6960A989" w14:textId="77777777" w:rsidR="00631961" w:rsidRDefault="00631961" w:rsidP="00631961">
              <w:pPr>
                <w:pStyle w:val="TOC3"/>
                <w:rPr>
                  <w:noProof/>
                  <w:kern w:val="0"/>
                  <w:lang w:eastAsia="en-US"/>
                  <w14:ligatures w14:val="none"/>
                </w:rPr>
              </w:pPr>
              <w:hyperlink w:anchor="_Toc425765604" w:history="1">
                <w:r w:rsidRPr="00A77397">
                  <w:rPr>
                    <w:rStyle w:val="Hyperlink"/>
                    <w:noProof/>
                  </w:rPr>
                  <w:t>CODE</w:t>
                </w:r>
                <w:r>
                  <w:rPr>
                    <w:noProof/>
                    <w:webHidden/>
                  </w:rPr>
                  <w:tab/>
                </w:r>
                <w:r>
                  <w:rPr>
                    <w:noProof/>
                    <w:webHidden/>
                  </w:rPr>
                  <w:fldChar w:fldCharType="begin"/>
                </w:r>
                <w:r>
                  <w:rPr>
                    <w:noProof/>
                    <w:webHidden/>
                  </w:rPr>
                  <w:instrText xml:space="preserve"> PAGEREF _Toc425765604 \h </w:instrText>
                </w:r>
                <w:r>
                  <w:rPr>
                    <w:noProof/>
                    <w:webHidden/>
                  </w:rPr>
                </w:r>
                <w:r>
                  <w:rPr>
                    <w:noProof/>
                    <w:webHidden/>
                  </w:rPr>
                  <w:fldChar w:fldCharType="separate"/>
                </w:r>
                <w:r>
                  <w:rPr>
                    <w:noProof/>
                    <w:webHidden/>
                  </w:rPr>
                  <w:t>7</w:t>
                </w:r>
                <w:r>
                  <w:rPr>
                    <w:noProof/>
                    <w:webHidden/>
                  </w:rPr>
                  <w:fldChar w:fldCharType="end"/>
                </w:r>
              </w:hyperlink>
            </w:p>
            <w:p w14:paraId="3C54DB4A" w14:textId="77777777" w:rsidR="00631961" w:rsidRDefault="00631961" w:rsidP="00631961">
              <w:pPr>
                <w:pStyle w:val="TOC3"/>
                <w:rPr>
                  <w:noProof/>
                  <w:kern w:val="0"/>
                  <w:lang w:eastAsia="en-US"/>
                  <w14:ligatures w14:val="none"/>
                </w:rPr>
              </w:pPr>
              <w:hyperlink w:anchor="_Toc425765605" w:history="1">
                <w:r w:rsidRPr="00A77397">
                  <w:rPr>
                    <w:rStyle w:val="Hyperlink"/>
                    <w:noProof/>
                  </w:rPr>
                  <w:t>ANIMATION (Environment)</w:t>
                </w:r>
                <w:r>
                  <w:rPr>
                    <w:noProof/>
                    <w:webHidden/>
                  </w:rPr>
                  <w:tab/>
                </w:r>
                <w:r>
                  <w:rPr>
                    <w:noProof/>
                    <w:webHidden/>
                  </w:rPr>
                  <w:fldChar w:fldCharType="begin"/>
                </w:r>
                <w:r>
                  <w:rPr>
                    <w:noProof/>
                    <w:webHidden/>
                  </w:rPr>
                  <w:instrText xml:space="preserve"> PAGEREF _Toc425765605 \h </w:instrText>
                </w:r>
                <w:r>
                  <w:rPr>
                    <w:noProof/>
                    <w:webHidden/>
                  </w:rPr>
                </w:r>
                <w:r>
                  <w:rPr>
                    <w:noProof/>
                    <w:webHidden/>
                  </w:rPr>
                  <w:fldChar w:fldCharType="separate"/>
                </w:r>
                <w:r>
                  <w:rPr>
                    <w:noProof/>
                    <w:webHidden/>
                  </w:rPr>
                  <w:t>8</w:t>
                </w:r>
                <w:r>
                  <w:rPr>
                    <w:noProof/>
                    <w:webHidden/>
                  </w:rPr>
                  <w:fldChar w:fldCharType="end"/>
                </w:r>
              </w:hyperlink>
            </w:p>
            <w:p w14:paraId="1E6D7CA7" w14:textId="77777777" w:rsidR="00631961" w:rsidRDefault="00631961" w:rsidP="00631961">
              <w:pPr>
                <w:pStyle w:val="TOC3"/>
                <w:rPr>
                  <w:noProof/>
                  <w:kern w:val="0"/>
                  <w:lang w:eastAsia="en-US"/>
                  <w14:ligatures w14:val="none"/>
                </w:rPr>
              </w:pPr>
              <w:hyperlink w:anchor="_Toc425765606" w:history="1">
                <w:r w:rsidRPr="00A77397">
                  <w:rPr>
                    <w:rStyle w:val="Hyperlink"/>
                    <w:noProof/>
                  </w:rPr>
                  <w:t>ANIMATION (Character)</w:t>
                </w:r>
                <w:r>
                  <w:rPr>
                    <w:noProof/>
                    <w:webHidden/>
                  </w:rPr>
                  <w:tab/>
                </w:r>
                <w:r>
                  <w:rPr>
                    <w:noProof/>
                    <w:webHidden/>
                  </w:rPr>
                  <w:fldChar w:fldCharType="begin"/>
                </w:r>
                <w:r>
                  <w:rPr>
                    <w:noProof/>
                    <w:webHidden/>
                  </w:rPr>
                  <w:instrText xml:space="preserve"> PAGEREF _Toc425765606 \h </w:instrText>
                </w:r>
                <w:r>
                  <w:rPr>
                    <w:noProof/>
                    <w:webHidden/>
                  </w:rPr>
                </w:r>
                <w:r>
                  <w:rPr>
                    <w:noProof/>
                    <w:webHidden/>
                  </w:rPr>
                  <w:fldChar w:fldCharType="separate"/>
                </w:r>
                <w:r>
                  <w:rPr>
                    <w:noProof/>
                    <w:webHidden/>
                  </w:rPr>
                  <w:t>8</w:t>
                </w:r>
                <w:r>
                  <w:rPr>
                    <w:noProof/>
                    <w:webHidden/>
                  </w:rPr>
                  <w:fldChar w:fldCharType="end"/>
                </w:r>
              </w:hyperlink>
            </w:p>
            <w:p w14:paraId="6953D32E" w14:textId="77777777" w:rsidR="00631961" w:rsidRDefault="00631961" w:rsidP="00631961">
              <w:pPr>
                <w:pStyle w:val="TOC3"/>
                <w:rPr>
                  <w:noProof/>
                  <w:kern w:val="0"/>
                  <w:lang w:eastAsia="en-US"/>
                  <w14:ligatures w14:val="none"/>
                </w:rPr>
              </w:pPr>
              <w:hyperlink w:anchor="_Toc425765607" w:history="1">
                <w:r w:rsidRPr="00A77397">
                  <w:rPr>
                    <w:rStyle w:val="Hyperlink"/>
                    <w:noProof/>
                  </w:rPr>
                  <w:t>Menu and Game Layouts</w:t>
                </w:r>
                <w:r>
                  <w:rPr>
                    <w:noProof/>
                    <w:webHidden/>
                  </w:rPr>
                  <w:tab/>
                </w:r>
                <w:r>
                  <w:rPr>
                    <w:noProof/>
                    <w:webHidden/>
                  </w:rPr>
                  <w:fldChar w:fldCharType="begin"/>
                </w:r>
                <w:r>
                  <w:rPr>
                    <w:noProof/>
                    <w:webHidden/>
                  </w:rPr>
                  <w:instrText xml:space="preserve"> PAGEREF _Toc425765607 \h </w:instrText>
                </w:r>
                <w:r>
                  <w:rPr>
                    <w:noProof/>
                    <w:webHidden/>
                  </w:rPr>
                </w:r>
                <w:r>
                  <w:rPr>
                    <w:noProof/>
                    <w:webHidden/>
                  </w:rPr>
                  <w:fldChar w:fldCharType="separate"/>
                </w:r>
                <w:r>
                  <w:rPr>
                    <w:noProof/>
                    <w:webHidden/>
                  </w:rPr>
                  <w:t>8</w:t>
                </w:r>
                <w:r>
                  <w:rPr>
                    <w:noProof/>
                    <w:webHidden/>
                  </w:rPr>
                  <w:fldChar w:fldCharType="end"/>
                </w:r>
              </w:hyperlink>
            </w:p>
            <w:p w14:paraId="49304E27" w14:textId="53F60E21" w:rsidR="003E5F8D" w:rsidRPr="00A530DA" w:rsidRDefault="00896C76" w:rsidP="00631961">
              <w:pPr>
                <w:spacing w:before="0"/>
                <w:ind w:left="0"/>
                <w:rPr>
                  <w:sz w:val="16"/>
                  <w:szCs w:val="16"/>
                </w:rPr>
              </w:pPr>
              <w:r w:rsidRPr="00631961">
                <w:rPr>
                  <w:rFonts w:ascii="Aparajita" w:hAnsi="Aparajita" w:cs="Aparajita"/>
                  <w:b/>
                  <w:bCs/>
                  <w:noProof/>
                </w:rPr>
                <w:fldChar w:fldCharType="end"/>
              </w:r>
            </w:p>
          </w:sdtContent>
        </w:sdt>
      </w:sdtContent>
    </w:sdt>
    <w:bookmarkStart w:id="0" w:name="_Toc425765570" w:displacedByCustomXml="nex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Content>
        <w:p w14:paraId="49304E28" w14:textId="055D75DB" w:rsidR="003E5F8D" w:rsidRDefault="002F2CCD" w:rsidP="00DA5871">
          <w:pPr>
            <w:pStyle w:val="Heading1"/>
          </w:pPr>
          <w:r>
            <w:t>Warganism</w:t>
          </w:r>
        </w:p>
      </w:sdtContent>
    </w:sdt>
    <w:bookmarkEnd w:id="0" w:displacedByCustomXml="prev"/>
    <w:p w14:paraId="49304E29" w14:textId="77777777" w:rsidR="003E5F8D" w:rsidRDefault="00896C76">
      <w:pPr>
        <w:pStyle w:val="Heading2"/>
      </w:pPr>
      <w:bookmarkStart w:id="1" w:name="_Toc425765571"/>
      <w:r>
        <w:t>Theme / Setting / genre</w:t>
      </w:r>
      <w:bookmarkEnd w:id="1"/>
    </w:p>
    <w:p w14:paraId="49304E2B" w14:textId="1FAB2F9B" w:rsidR="00896C76" w:rsidRPr="00896C76" w:rsidRDefault="009562AD" w:rsidP="001B1063">
      <w:pPr>
        <w:spacing w:line="276" w:lineRule="auto"/>
      </w:pPr>
      <w:r>
        <w:t xml:space="preserve"> </w:t>
      </w:r>
      <w:r w:rsidR="002F2CCD">
        <w:t>Warganism</w:t>
      </w:r>
      <w:r>
        <w:t xml:space="preserve"> is a </w:t>
      </w:r>
      <w:r w:rsidR="007B476C">
        <w:t>top down</w:t>
      </w:r>
      <w:r w:rsidR="00032576">
        <w:t>, split screen,</w:t>
      </w:r>
      <w:r w:rsidR="007B476C">
        <w:t xml:space="preserve"> shooter that takes place in a limited area also known as a petri dish. The players will take on the role of a dynamically growing organism in a petri dish and thrive to survive against each other.  The game takes on a minimalistic cartoony look that focuses more on the mechanics then the art. The genre of this game would be classified as a top down, casual shooter.  Warganism may be played against a friend as Player vs Player or be played against our Artificially Intelligent organism. </w:t>
      </w:r>
    </w:p>
    <w:p w14:paraId="49304E2C" w14:textId="77777777" w:rsidR="003E5F8D" w:rsidRDefault="00896C76">
      <w:pPr>
        <w:pStyle w:val="Heading2"/>
      </w:pPr>
      <w:bookmarkStart w:id="2" w:name="_Toc425765572"/>
      <w:r>
        <w:t>Core GamePlay Mechanics (Brief)</w:t>
      </w:r>
      <w:bookmarkEnd w:id="2"/>
    </w:p>
    <w:p w14:paraId="49304E2D" w14:textId="038C7ADF" w:rsidR="003E5F8D" w:rsidRDefault="00D4631A">
      <w:r>
        <w:t xml:space="preserve">- </w:t>
      </w:r>
      <w:r w:rsidR="007B476C">
        <w:t xml:space="preserve">Acceleration/ Deceleration with movement. </w:t>
      </w:r>
    </w:p>
    <w:p w14:paraId="166E11D2" w14:textId="714DC215" w:rsidR="00D4631A" w:rsidRDefault="00D4631A">
      <w:r>
        <w:t>-</w:t>
      </w:r>
      <w:r w:rsidR="007B476C">
        <w:t xml:space="preserve"> Projectiles Emitted From Main 2 organisms. </w:t>
      </w:r>
    </w:p>
    <w:p w14:paraId="5792CA03" w14:textId="6DD02E2A" w:rsidR="007B476C" w:rsidRDefault="00D4631A" w:rsidP="007B476C">
      <w:r>
        <w:t>-</w:t>
      </w:r>
      <w:r w:rsidR="007B476C">
        <w:t xml:space="preserve"> Pickups to help fend off the competitor organism. </w:t>
      </w:r>
    </w:p>
    <w:p w14:paraId="4F1B8528" w14:textId="432F6072" w:rsidR="007B476C" w:rsidRDefault="007B476C" w:rsidP="007B476C">
      <w:r>
        <w:t>- AI programmed organism.</w:t>
      </w:r>
    </w:p>
    <w:p w14:paraId="6687EAE8" w14:textId="0B93DB05" w:rsidR="007B476C" w:rsidRDefault="007B476C" w:rsidP="007B476C">
      <w:r>
        <w:t>- Player vs Player Capabilities.</w:t>
      </w:r>
    </w:p>
    <w:p w14:paraId="149334BF" w14:textId="3DA7BEB2" w:rsidR="007B476C" w:rsidRDefault="007B476C" w:rsidP="007B476C">
      <w:r>
        <w:t xml:space="preserve">- Dynamic Slime Tail that gives great visual feedback </w:t>
      </w:r>
    </w:p>
    <w:p w14:paraId="581D5122" w14:textId="2AE12A90" w:rsidR="00061CD7" w:rsidRDefault="00061CD7" w:rsidP="00061CD7">
      <w:pPr>
        <w:pStyle w:val="Heading3"/>
      </w:pPr>
      <w:bookmarkStart w:id="3" w:name="_Toc425765573"/>
      <w:r>
        <w:t>Controls</w:t>
      </w:r>
      <w:bookmarkEnd w:id="3"/>
    </w:p>
    <w:p w14:paraId="7F57B201" w14:textId="38FDC99A" w:rsidR="002F2CCD" w:rsidRDefault="007B476C" w:rsidP="002F2CCD">
      <w:r>
        <w:t xml:space="preserve">Player 1 will be limited to </w:t>
      </w:r>
      <w:r w:rsidR="002A2A64">
        <w:t xml:space="preserve">only using keyboard, the arrow keys to move and the space bar to shoot. </w:t>
      </w:r>
    </w:p>
    <w:p w14:paraId="6E289E6E" w14:textId="3079457E" w:rsidR="002A2A64" w:rsidRDefault="002A2A64" w:rsidP="002F2CCD">
      <w:r>
        <w:t>Player 2 will be limited to using the mouse to direct the organism around and left clicking to shoot.</w:t>
      </w:r>
    </w:p>
    <w:p w14:paraId="7B2BEFDC" w14:textId="72FA09CC" w:rsidR="002A2A64" w:rsidRPr="002F2CCD" w:rsidRDefault="002A2A64" w:rsidP="002F2CCD">
      <w:r>
        <w:t>The only other key that will be used in this game will be the P key, which is used to pause the game.</w:t>
      </w:r>
    </w:p>
    <w:p w14:paraId="49304E2E" w14:textId="77777777" w:rsidR="00896C76" w:rsidRDefault="00896C76">
      <w:pPr>
        <w:pStyle w:val="Heading2"/>
      </w:pPr>
      <w:bookmarkStart w:id="4" w:name="_Toc425765574"/>
      <w:r>
        <w:t>Monetization Model</w:t>
      </w:r>
      <w:bookmarkEnd w:id="4"/>
    </w:p>
    <w:p w14:paraId="49304E2F" w14:textId="5364F239" w:rsidR="00896C76" w:rsidRDefault="00896C76" w:rsidP="00896C76">
      <w:pPr>
        <w:pStyle w:val="Heading3"/>
      </w:pPr>
      <w:bookmarkStart w:id="5" w:name="_Toc425765575"/>
      <w:r>
        <w:t>Monetization typ</w:t>
      </w:r>
      <w:r w:rsidR="00103199">
        <w:t>e</w:t>
      </w:r>
      <w:bookmarkEnd w:id="5"/>
    </w:p>
    <w:p w14:paraId="001C2931" w14:textId="55067913" w:rsidR="00103199" w:rsidRPr="00103199" w:rsidRDefault="007B476C" w:rsidP="001B1063">
      <w:pPr>
        <w:spacing w:line="276" w:lineRule="auto"/>
      </w:pPr>
      <w:r>
        <w:t xml:space="preserve">This will be a free to play game, we plan on releasing it on the Green Light Steam Network. </w:t>
      </w:r>
    </w:p>
    <w:p w14:paraId="49304E30" w14:textId="006DA162" w:rsidR="00930279" w:rsidRDefault="00103199">
      <w:pPr>
        <w:pStyle w:val="Heading2"/>
      </w:pPr>
      <w:bookmarkStart w:id="6" w:name="_Toc425765576"/>
      <w:r>
        <w:t>P</w:t>
      </w:r>
      <w:r w:rsidR="00896C76">
        <w:t>roject Scope</w:t>
      </w:r>
      <w:bookmarkEnd w:id="6"/>
    </w:p>
    <w:p w14:paraId="49304E31" w14:textId="77777777" w:rsidR="00896C76" w:rsidRDefault="00896C76" w:rsidP="00896C76">
      <w:pPr>
        <w:pStyle w:val="Heading3"/>
      </w:pPr>
      <w:bookmarkStart w:id="7" w:name="_Toc425765577"/>
      <w:r>
        <w:t>Game Time Scale</w:t>
      </w:r>
      <w:bookmarkEnd w:id="7"/>
    </w:p>
    <w:p w14:paraId="4B5D7B62" w14:textId="6B90B490" w:rsidR="008F76E9" w:rsidRPr="008F76E9" w:rsidRDefault="002A2A64" w:rsidP="001B1063">
      <w:pPr>
        <w:spacing w:line="276" w:lineRule="auto"/>
      </w:pPr>
      <w:r>
        <w:t xml:space="preserve">We </w:t>
      </w:r>
      <w:r w:rsidR="002F2CCD">
        <w:t xml:space="preserve">will be getting </w:t>
      </w:r>
      <w:r>
        <w:t>a little under 2 weeks</w:t>
      </w:r>
      <w:r w:rsidR="008F76E9">
        <w:t xml:space="preserve"> total Coding Preparation. This includes everything from collecting all of the assets to programming it all into a functional game. </w:t>
      </w:r>
    </w:p>
    <w:p w14:paraId="49304E32" w14:textId="50C40846" w:rsidR="00896C76" w:rsidRDefault="00896C76">
      <w:pPr>
        <w:pStyle w:val="Heading3"/>
      </w:pPr>
      <w:bookmarkStart w:id="8" w:name="_Toc425765578"/>
      <w:r>
        <w:t>T</w:t>
      </w:r>
      <w:r w:rsidR="00885662">
        <w:t>e</w:t>
      </w:r>
      <w:r>
        <w:t>a</w:t>
      </w:r>
      <w:r w:rsidR="00885662">
        <w:t>m</w:t>
      </w:r>
      <w:r>
        <w:t xml:space="preserve"> Size</w:t>
      </w:r>
      <w:bookmarkEnd w:id="8"/>
    </w:p>
    <w:p w14:paraId="296BD8AC" w14:textId="373D3FDB" w:rsidR="002A2A64" w:rsidRPr="002A2A64" w:rsidRDefault="002A2A64" w:rsidP="002A2A64">
      <w:r>
        <w:t xml:space="preserve">Team will consist of two people. </w:t>
      </w:r>
    </w:p>
    <w:p w14:paraId="49304E33" w14:textId="77777777" w:rsidR="00896C76" w:rsidRDefault="00896C76">
      <w:pPr>
        <w:pStyle w:val="Heading3"/>
      </w:pPr>
      <w:bookmarkStart w:id="9" w:name="_Toc425765579"/>
      <w:r>
        <w:lastRenderedPageBreak/>
        <w:t>Licences/ Hardware/ Other Costs</w:t>
      </w:r>
      <w:bookmarkEnd w:id="9"/>
    </w:p>
    <w:p w14:paraId="2515A4D7" w14:textId="4A097294" w:rsidR="00885662" w:rsidRPr="00885662" w:rsidRDefault="00885662" w:rsidP="001B1063">
      <w:pPr>
        <w:spacing w:line="276" w:lineRule="auto"/>
      </w:pPr>
      <w:r>
        <w:t xml:space="preserve">All assets will be using 100% open art. There will be no costs except for </w:t>
      </w:r>
      <w:r w:rsidR="002A2A64">
        <w:t>our</w:t>
      </w:r>
      <w:r>
        <w:t xml:space="preserve"> time. As far as Hardware goes, this game should run on any </w:t>
      </w:r>
      <w:r w:rsidR="002A2A64">
        <w:t xml:space="preserve">windows computer. </w:t>
      </w:r>
    </w:p>
    <w:p w14:paraId="49304E34" w14:textId="77777777" w:rsidR="00930279" w:rsidRPr="00930279" w:rsidRDefault="00930279" w:rsidP="00930279">
      <w:pPr>
        <w:pStyle w:val="Heading2"/>
      </w:pPr>
      <w:bookmarkStart w:id="10" w:name="_Toc425765580"/>
      <w:r>
        <w:t>Influences</w:t>
      </w:r>
      <w:bookmarkEnd w:id="10"/>
    </w:p>
    <w:p w14:paraId="49304E35" w14:textId="77777777" w:rsidR="00930279" w:rsidRDefault="009D5A40" w:rsidP="00930279">
      <w:pPr>
        <w:pStyle w:val="Heading3"/>
      </w:pPr>
      <w:bookmarkStart w:id="11" w:name="_Toc425765581"/>
      <w:r>
        <w:t>T</w:t>
      </w:r>
      <w:r w:rsidR="00930279">
        <w:t>elevision</w:t>
      </w:r>
      <w:bookmarkEnd w:id="11"/>
    </w:p>
    <w:p w14:paraId="677D7B32" w14:textId="694AA594" w:rsidR="002A2A64" w:rsidRPr="002A2A64" w:rsidRDefault="002A2A64" w:rsidP="002A2A64">
      <w:r>
        <w:t>Bill Nye the science guy and his wonky organism cartoons.</w:t>
      </w:r>
    </w:p>
    <w:p w14:paraId="49304E36" w14:textId="77777777" w:rsidR="00930279" w:rsidRDefault="00930279">
      <w:pPr>
        <w:pStyle w:val="Heading3"/>
      </w:pPr>
      <w:bookmarkStart w:id="12" w:name="_Toc425765582"/>
      <w:r>
        <w:t>Games</w:t>
      </w:r>
      <w:bookmarkEnd w:id="12"/>
    </w:p>
    <w:p w14:paraId="6FBF1A78" w14:textId="4D297248" w:rsidR="002A2A64" w:rsidRDefault="002A2A64" w:rsidP="002A2A64">
      <w:r>
        <w:t xml:space="preserve">This game has elements from the newly popular “Agar.io” which also has to do with organisms. </w:t>
      </w:r>
    </w:p>
    <w:p w14:paraId="11676987" w14:textId="05BD8483" w:rsidR="002A2A64" w:rsidRPr="002A2A64" w:rsidRDefault="002A2A64" w:rsidP="002A2A64">
      <w:r>
        <w:t xml:space="preserve">Other elements of Warganism may relate to the well-known “Binding of Isaac - rebirth” </w:t>
      </w:r>
    </w:p>
    <w:p w14:paraId="49304E38" w14:textId="77777777" w:rsidR="003E5F8D" w:rsidRDefault="00933548" w:rsidP="00896C76">
      <w:pPr>
        <w:pStyle w:val="Heading2"/>
      </w:pPr>
      <w:bookmarkStart w:id="13" w:name="_Toc425765583"/>
      <w:r>
        <w:t>Target Market</w:t>
      </w:r>
      <w:r w:rsidR="00896C76">
        <w:t xml:space="preserve"> &amp; target PlatForms</w:t>
      </w:r>
      <w:bookmarkEnd w:id="13"/>
    </w:p>
    <w:p w14:paraId="49304E39" w14:textId="77777777" w:rsidR="00930279" w:rsidRDefault="00930279" w:rsidP="00930279">
      <w:pPr>
        <w:pStyle w:val="Heading3"/>
      </w:pPr>
      <w:bookmarkStart w:id="14" w:name="_Toc425765584"/>
      <w:r>
        <w:t>The Elevator Pitch</w:t>
      </w:r>
      <w:bookmarkEnd w:id="14"/>
    </w:p>
    <w:p w14:paraId="1E823CDD" w14:textId="5AA49CE4" w:rsidR="002A2A64" w:rsidRPr="002A2A64" w:rsidRDefault="002A2A64" w:rsidP="002A2A64">
      <w:r>
        <w:t xml:space="preserve">Ever wondered the struggle of a living amoeba? Want to jump in the skin of one and defend yourself against your friends?  Enter Warganism where you take on the role of an organism that can shoot! </w:t>
      </w:r>
    </w:p>
    <w:p w14:paraId="49304E3D" w14:textId="77777777" w:rsidR="003E5F8D" w:rsidRDefault="00933548">
      <w:pPr>
        <w:pStyle w:val="Heading3"/>
      </w:pPr>
      <w:bookmarkStart w:id="15" w:name="_Toc425765585"/>
      <w:r>
        <w:t>Target Contact Demographics</w:t>
      </w:r>
      <w:bookmarkEnd w:id="15"/>
    </w:p>
    <w:p w14:paraId="7823C6C5" w14:textId="5342D8BC" w:rsidR="002A2A64" w:rsidRPr="002A2A64" w:rsidRDefault="002A2A64" w:rsidP="002A2A64">
      <w:r>
        <w:t>Any age group will find this game fun and challenging, this should be a good game to burn a little time on and study some great mechanics that were put into place.</w:t>
      </w:r>
    </w:p>
    <w:p w14:paraId="49304E3F" w14:textId="77777777" w:rsidR="00896C76" w:rsidRDefault="00896C76">
      <w:pPr>
        <w:pStyle w:val="Heading3"/>
      </w:pPr>
      <w:bookmarkStart w:id="16" w:name="_Toc425765586"/>
      <w:r>
        <w:t>Platforms</w:t>
      </w:r>
      <w:bookmarkEnd w:id="16"/>
    </w:p>
    <w:p w14:paraId="457D20A0" w14:textId="73465A10" w:rsidR="002F2CCD" w:rsidRDefault="002A2A64" w:rsidP="002A2A64">
      <w:r>
        <w:t xml:space="preserve">This game will be solely released on the PC. </w:t>
      </w:r>
    </w:p>
    <w:p w14:paraId="6CFA0368" w14:textId="77777777" w:rsidR="002A2A64" w:rsidRPr="002F2CCD" w:rsidRDefault="002A2A64" w:rsidP="002A2A64"/>
    <w:p w14:paraId="49304E40" w14:textId="77777777" w:rsidR="003E5F8D" w:rsidRDefault="001B5876">
      <w:pPr>
        <w:pStyle w:val="Heading2"/>
      </w:pPr>
      <w:bookmarkStart w:id="17" w:name="_Toc425765587"/>
      <w:r>
        <w:t>What sets this project apart</w:t>
      </w:r>
      <w:bookmarkEnd w:id="17"/>
      <w:r>
        <w:t xml:space="preserve"> </w:t>
      </w:r>
    </w:p>
    <w:p w14:paraId="51DC0333" w14:textId="647631BA" w:rsidR="002F2CCD" w:rsidRPr="002F2CCD" w:rsidRDefault="002A2A64" w:rsidP="002A2A64">
      <w:r>
        <w:t>This game is very colorful and strategic and can make for a great time. Warganism strives to give the player a different experience every time. When fighting against the computer it is absolutely unpredictable and can pose a great threat when trying to defeat it.</w:t>
      </w:r>
    </w:p>
    <w:p w14:paraId="49304E43" w14:textId="652560CC" w:rsidR="003E5F8D" w:rsidRDefault="001B5876" w:rsidP="001B5876">
      <w:pPr>
        <w:pStyle w:val="Heading2"/>
      </w:pPr>
      <w:bookmarkStart w:id="18" w:name="_Toc425765588"/>
      <w:r>
        <w:t>Core gameplay MECHANICS (detailed)</w:t>
      </w:r>
      <w:bookmarkEnd w:id="18"/>
    </w:p>
    <w:p w14:paraId="49304E44" w14:textId="6EFDF5F2" w:rsidR="001B5876" w:rsidRDefault="001B5876" w:rsidP="00FB1117">
      <w:pPr>
        <w:pStyle w:val="Heading3"/>
      </w:pPr>
      <w:bookmarkStart w:id="19" w:name="_Toc425765589"/>
      <w:r>
        <w:t>Mechanic #1</w:t>
      </w:r>
      <w:r w:rsidR="00485767">
        <w:t xml:space="preserve"> </w:t>
      </w:r>
      <w:r w:rsidR="00FB1117">
        <w:t xml:space="preserve">– </w:t>
      </w:r>
      <w:r w:rsidR="008668EF">
        <w:t>Acceleration / Deceleration</w:t>
      </w:r>
      <w:bookmarkEnd w:id="19"/>
      <w:r w:rsidR="008668EF">
        <w:t xml:space="preserve"> </w:t>
      </w:r>
    </w:p>
    <w:p w14:paraId="35CC058E" w14:textId="350A4C4D" w:rsidR="008668EF" w:rsidRPr="008668EF" w:rsidRDefault="008668EF" w:rsidP="008668EF">
      <w:r>
        <w:t>Players will have a realistic speed and feel. An organism in Warganism does not instantly come to an instant stop. Instead an organism will slide a tiny bit as it decelerates back to a velocity of 0. This gives an element of realism and causes immersion as a player will sense and get a feel for the movement of an organism.</w:t>
      </w:r>
    </w:p>
    <w:p w14:paraId="49304E45" w14:textId="0B83B4D6" w:rsidR="001B5876" w:rsidRDefault="001B5876" w:rsidP="001B5876">
      <w:pPr>
        <w:pStyle w:val="Heading3"/>
      </w:pPr>
      <w:bookmarkStart w:id="20" w:name="_Toc425765590"/>
      <w:r>
        <w:lastRenderedPageBreak/>
        <w:t>Mechanic #2</w:t>
      </w:r>
      <w:r w:rsidR="00D221AB">
        <w:t xml:space="preserve"> – </w:t>
      </w:r>
      <w:r w:rsidR="008668EF">
        <w:t>Projectiles Emitted</w:t>
      </w:r>
      <w:bookmarkEnd w:id="20"/>
    </w:p>
    <w:p w14:paraId="56BD2193" w14:textId="73EEA9FD" w:rsidR="008668EF" w:rsidRPr="008668EF" w:rsidRDefault="008668EF" w:rsidP="008668EF">
      <w:r>
        <w:t>Players will be able to shoot at each other by using their fire buttons. This projectile will consistently move in whatever the direction the organism may be facing at that current time when the fire button is pressed. There will be a few math calculations to get the rotation of the current organism and converting that rotation into a velocity for the projectile. The same logic we use to rotate the organism will also be applied to the projectile to make it appear as if it is travelling correctly. This is a great feature that gives a lot of realism and fun elements that can be utilized at the player’s control. The projectiles will be colored the same as the organism using a programmed color filter that will apply over the white base projectile.</w:t>
      </w:r>
      <w:r w:rsidR="00032576">
        <w:t xml:space="preserve"> When a player is hit by the opponent’s projectile they will shrink a bit. If a player happens to find themselves getting hit a lot they will shrink to the size of 0 and the enemy will win.</w:t>
      </w:r>
    </w:p>
    <w:p w14:paraId="49304E46" w14:textId="7ECD7313" w:rsidR="001B5876" w:rsidRDefault="001B5876" w:rsidP="001B5876">
      <w:pPr>
        <w:pStyle w:val="Heading3"/>
      </w:pPr>
      <w:bookmarkStart w:id="21" w:name="_Toc425765591"/>
      <w:r>
        <w:t>Mechanic #3</w:t>
      </w:r>
      <w:r w:rsidR="00D221AB">
        <w:t xml:space="preserve"> – </w:t>
      </w:r>
      <w:r w:rsidR="008668EF">
        <w:t>Pickups Make You Stronger</w:t>
      </w:r>
      <w:bookmarkEnd w:id="21"/>
    </w:p>
    <w:p w14:paraId="234DE817" w14:textId="7A210871" w:rsidR="008668EF" w:rsidRPr="008668EF" w:rsidRDefault="00032576" w:rsidP="008668EF">
      <w:r>
        <w:t xml:space="preserve">Players will pick up blobs as they spawn on their side of the screen. These blobs will represent the opponents color and seem like the opponent is infecting the other side of the petri dish. These pickups serve the purpose of making you grow larger and thus having larger shots to improve your chance of hitting the enemy. Players will get ammo (3) per blob they pick up and this will keep the game interesting as one will have to shoot wisely. The AI controlled organism will also pick up blobs making him/her larger and more dangerous. The CPU has a trick up its sleeve though and this will be seen as the amount of ammo drops into the negatives. </w:t>
      </w:r>
    </w:p>
    <w:p w14:paraId="49304E47" w14:textId="18723422" w:rsidR="001B5876" w:rsidRDefault="001B5876" w:rsidP="001B5876">
      <w:pPr>
        <w:pStyle w:val="Heading3"/>
      </w:pPr>
      <w:bookmarkStart w:id="22" w:name="_Toc425765592"/>
      <w:r>
        <w:t>Mechanic #4</w:t>
      </w:r>
      <w:r w:rsidR="00A349FF">
        <w:t xml:space="preserve">- </w:t>
      </w:r>
      <w:r w:rsidR="00032576">
        <w:t>AI programmed organism</w:t>
      </w:r>
      <w:bookmarkEnd w:id="22"/>
    </w:p>
    <w:p w14:paraId="4913D228" w14:textId="4988D769" w:rsidR="00032576" w:rsidRPr="00032576" w:rsidRDefault="00032576" w:rsidP="00032576">
      <w:r>
        <w:t>This will be a mode the player will engage on the main screen. Once the Mode is “P vs CPU” a player will face the challenging, cheating, artificially intelligent organism. This organism will be programmed to move around the screen randomly collecting blob pickups and if they have ammo they will aim at the player and shoot. The AI will be programmed revolving around a state machine and place the CPU into a state which will generate actions. For example when in the state of “Move Random” the CPU will find a random point on his side of the screen and set it to its new “Destination” the</w:t>
      </w:r>
      <w:r w:rsidR="0042184E">
        <w:t>n</w:t>
      </w:r>
      <w:r>
        <w:t xml:space="preserve"> it will be set into a state of “Moving”. After moving a bit the CPU may want to check if it has ammo and aim at the player. Some vector math is done at this point and sets the new CPU destination to the player’s center position. </w:t>
      </w:r>
      <w:r w:rsidR="0042184E">
        <w:t xml:space="preserve"> One mechanic the AI has is that it will only fire if it is looking in a small range window of the player. We will calculate this aiming window by creating a vector from the CPU to the player and use the CPU’s velocity vector to see if the two organisms are facing each other. When performing the Dot Product on the two normalized vectors we arrive at a number that can be used to check if the AI is aiming within a range of the player’s position.</w:t>
      </w:r>
    </w:p>
    <w:p w14:paraId="303F73DF" w14:textId="77777777" w:rsidR="002F2CCD" w:rsidRDefault="002F2CCD" w:rsidP="002F2CCD"/>
    <w:p w14:paraId="0D4CFA65" w14:textId="77777777" w:rsidR="002F2CCD" w:rsidRPr="002F2CCD" w:rsidRDefault="002F2CCD" w:rsidP="002F2CCD"/>
    <w:p w14:paraId="21BCBBA0" w14:textId="6076B2DA" w:rsidR="0042184E" w:rsidRDefault="0042184E">
      <w:pPr>
        <w:pStyle w:val="Heading3"/>
      </w:pPr>
      <w:bookmarkStart w:id="23" w:name="_Toc425765593"/>
      <w:r>
        <w:t>Mechanic #5- Player Vs Player</w:t>
      </w:r>
      <w:bookmarkEnd w:id="23"/>
    </w:p>
    <w:p w14:paraId="014DA6D5" w14:textId="0BBFB151" w:rsidR="0042184E" w:rsidRPr="0042184E" w:rsidRDefault="0042184E" w:rsidP="0042184E">
      <w:r>
        <w:t xml:space="preserve">From the main screen a person may choose the mode to be “P vs P” which stands for player vs player and is globally known as that in the gaming culture. The 2 players will be set to a screen where player 1 (keyboard) will choose their color, then player 2 (mouse) will do the same after. The two players will now be assigned to their side of the screen or shall we say petri dish and commence battle. </w:t>
      </w:r>
    </w:p>
    <w:p w14:paraId="44B84B35" w14:textId="6D2A0D50" w:rsidR="0042184E" w:rsidRDefault="0042184E">
      <w:pPr>
        <w:pStyle w:val="Heading3"/>
      </w:pPr>
      <w:bookmarkStart w:id="24" w:name="_Toc425765594"/>
      <w:r>
        <w:lastRenderedPageBreak/>
        <w:t>Mechanic #6- Dynamic Slime Tail</w:t>
      </w:r>
      <w:bookmarkEnd w:id="24"/>
    </w:p>
    <w:p w14:paraId="54022C98" w14:textId="6B035CF9" w:rsidR="0042184E" w:rsidRDefault="0042184E" w:rsidP="0042184E">
      <w:r>
        <w:t xml:space="preserve">As a visually esthetic element solely, the slime tail will be unique to each organism. This will also be of the same color as your organism and trail in behind the player giving them a great sense of movement. </w:t>
      </w:r>
    </w:p>
    <w:p w14:paraId="7B12A6ED" w14:textId="0E54BED7" w:rsidR="0042184E" w:rsidRPr="0042184E" w:rsidRDefault="0042184E" w:rsidP="0042184E">
      <w:r>
        <w:t xml:space="preserve">This feature mostly adds to the immersion and visually appealing aspects of the game. </w:t>
      </w:r>
      <w:r w:rsidR="008A7DDC">
        <w:t>Depending on the movement of the player one can watch the hypnotic tail retrace its path back to the player. This tail will scale bigger and smaller dynamically as the player grows/shrinks in size.</w:t>
      </w:r>
    </w:p>
    <w:p w14:paraId="49304E48" w14:textId="77777777" w:rsidR="003E5F8D" w:rsidRDefault="001B5876">
      <w:pPr>
        <w:pStyle w:val="Heading2"/>
      </w:pPr>
      <w:bookmarkStart w:id="25" w:name="_Toc425765595"/>
      <w:r>
        <w:t>Story and gameplay</w:t>
      </w:r>
      <w:bookmarkEnd w:id="25"/>
    </w:p>
    <w:p w14:paraId="49304E49" w14:textId="77777777" w:rsidR="003E5F8D" w:rsidRDefault="001B5876">
      <w:pPr>
        <w:pStyle w:val="Heading3"/>
      </w:pPr>
      <w:bookmarkStart w:id="26" w:name="_Toc425765596"/>
      <w:r>
        <w:t>Story (BRIEF)</w:t>
      </w:r>
      <w:bookmarkEnd w:id="26"/>
    </w:p>
    <w:p w14:paraId="49304E4A" w14:textId="4B902288" w:rsidR="003E5F8D" w:rsidRDefault="00B746B5">
      <w:r>
        <w:t>-</w:t>
      </w:r>
      <w:r w:rsidR="008A7DDC">
        <w:t xml:space="preserve"> Trapped in a Petri </w:t>
      </w:r>
      <w:r w:rsidR="00302E8B">
        <w:t>Dish!</w:t>
      </w:r>
    </w:p>
    <w:p w14:paraId="2EF28A42" w14:textId="7196354E" w:rsidR="00B746B5" w:rsidRDefault="00B746B5" w:rsidP="00B746B5">
      <w:r>
        <w:t>-</w:t>
      </w:r>
      <w:r w:rsidR="008A7DDC">
        <w:t xml:space="preserve"> Protect </w:t>
      </w:r>
      <w:r w:rsidR="00302E8B">
        <w:t>yourself</w:t>
      </w:r>
      <w:r w:rsidR="008A7DDC">
        <w:t xml:space="preserve"> from your enemy </w:t>
      </w:r>
      <w:r w:rsidR="00302E8B">
        <w:t>organisms!</w:t>
      </w:r>
    </w:p>
    <w:p w14:paraId="49304E4B" w14:textId="77777777" w:rsidR="001B5876" w:rsidRDefault="001B5876">
      <w:pPr>
        <w:pStyle w:val="Heading3"/>
      </w:pPr>
      <w:bookmarkStart w:id="27" w:name="_Toc425765597"/>
      <w:r>
        <w:t>Story (Detailed)</w:t>
      </w:r>
      <w:bookmarkEnd w:id="27"/>
    </w:p>
    <w:p w14:paraId="3E19755A" w14:textId="0F11B544" w:rsidR="008A7DDC" w:rsidRPr="008A7DDC" w:rsidRDefault="008A7DDC" w:rsidP="008A7DDC">
      <w:r>
        <w:t xml:space="preserve">In no way can I create </w:t>
      </w:r>
      <w:r w:rsidR="00302E8B">
        <w:t>an</w:t>
      </w:r>
      <w:r>
        <w:t xml:space="preserve"> interesting story to mask what is going on in this game. I guess I could say something along the lines of … </w:t>
      </w:r>
      <w:r w:rsidR="00302E8B">
        <w:t>“You</w:t>
      </w:r>
      <w:r>
        <w:t xml:space="preserve"> were a scientist working in your lab one night when you discovered an ancient secret the Egyptians use to use. When applying this secret to your work in the lab you discovered you could shift your consciousness into the life of an amoeba, thus controlling its movement. Not far after this discovery were you showing your friends and letting them control other amoebas’. This new found skill provided for great epic battles while having some drinks and partying. People started to love battling “their” amoebas and it became a fun game to play like the </w:t>
      </w:r>
      <w:r w:rsidR="00302E8B">
        <w:t>well-known</w:t>
      </w:r>
      <w:r>
        <w:t xml:space="preserve"> Marble fab. </w:t>
      </w:r>
      <w:r w:rsidR="00302E8B">
        <w:t xml:space="preserve"> Then one Day</w:t>
      </w:r>
      <w:r>
        <w:t xml:space="preserve"> </w:t>
      </w:r>
      <w:r w:rsidR="00302E8B">
        <w:t>you</w:t>
      </w:r>
      <w:r>
        <w:t xml:space="preserve"> discovered that </w:t>
      </w:r>
      <w:r w:rsidR="00302E8B">
        <w:t>your</w:t>
      </w:r>
      <w:r>
        <w:t xml:space="preserve"> computer had infected the life of one amoeba and </w:t>
      </w:r>
      <w:r w:rsidR="00302E8B">
        <w:t>it began to epically fight back and defy the amoeba laws that were thought to be set in stone. This offered a new challenge to fight and try to beat the computer possessed amoeba. “</w:t>
      </w:r>
      <w:r w:rsidR="00EF5092">
        <w:t xml:space="preserve">  </w:t>
      </w:r>
      <w:r w:rsidR="00CB06DC">
        <w:t xml:space="preserve"> </w:t>
      </w:r>
      <w:bookmarkStart w:id="28" w:name="_GoBack"/>
      <w:bookmarkEnd w:id="28"/>
    </w:p>
    <w:p w14:paraId="49304E4D" w14:textId="4F16F13B" w:rsidR="001B5876" w:rsidRDefault="001B5876">
      <w:pPr>
        <w:pStyle w:val="Heading3"/>
      </w:pPr>
      <w:bookmarkStart w:id="29" w:name="_Toc425765598"/>
      <w:r>
        <w:t>Gameplay</w:t>
      </w:r>
      <w:bookmarkEnd w:id="29"/>
      <w:r>
        <w:t xml:space="preserve"> </w:t>
      </w:r>
    </w:p>
    <w:p w14:paraId="26931CC6" w14:textId="139A5264" w:rsidR="00357D3E" w:rsidRPr="00357D3E" w:rsidRDefault="00EF5092" w:rsidP="00357D3E">
      <w:r>
        <w:t>Player will either fight against one another or against the AI. A player will have to position themselves well to dodge incoming projectiles. They themselves at the same time will be shooting projectiles at their opponent. This game will have many dynamically scaling effects such as size of player and shot size. The player will move around the petri dish gaining size while trying to avoid being shrunken by an enemy projectile.</w:t>
      </w:r>
      <w:r w:rsidR="00357D3E">
        <w:tab/>
      </w:r>
    </w:p>
    <w:p w14:paraId="49304E4E" w14:textId="77777777" w:rsidR="001B5876" w:rsidRDefault="001B5876" w:rsidP="001B5876">
      <w:pPr>
        <w:pStyle w:val="Heading3"/>
      </w:pPr>
    </w:p>
    <w:p w14:paraId="49304E4F" w14:textId="77777777" w:rsidR="003E5F8D" w:rsidRDefault="00B3050D">
      <w:pPr>
        <w:pStyle w:val="Heading2"/>
      </w:pPr>
      <w:bookmarkStart w:id="30" w:name="_Toc425765599"/>
      <w:r>
        <w:t>A</w:t>
      </w:r>
      <w:r w:rsidR="00B22C73">
        <w:t>ssets</w:t>
      </w:r>
      <w:bookmarkEnd w:id="30"/>
    </w:p>
    <w:p w14:paraId="49304E50" w14:textId="77777777" w:rsidR="003E5F8D" w:rsidRDefault="00B3050D">
      <w:pPr>
        <w:pStyle w:val="Heading3"/>
      </w:pPr>
      <w:bookmarkStart w:id="31" w:name="_Toc425765600"/>
      <w:r>
        <w:t>2D Textures</w:t>
      </w:r>
      <w:bookmarkEnd w:id="31"/>
    </w:p>
    <w:tbl>
      <w:tblPr>
        <w:tblStyle w:val="GridTable1Light-Accent2"/>
        <w:tblW w:w="5000" w:type="pct"/>
        <w:tblCellMar>
          <w:left w:w="0" w:type="dxa"/>
          <w:right w:w="0" w:type="dxa"/>
        </w:tblCellMar>
        <w:tblLook w:val="0420" w:firstRow="1" w:lastRow="0" w:firstColumn="0" w:lastColumn="0" w:noHBand="0" w:noVBand="1"/>
        <w:tblDescription w:val="Project plan"/>
      </w:tblPr>
      <w:tblGrid>
        <w:gridCol w:w="2070"/>
        <w:gridCol w:w="2970"/>
        <w:gridCol w:w="4320"/>
      </w:tblGrid>
      <w:tr w:rsidR="003E5F8D" w14:paraId="49304E54" w14:textId="77777777" w:rsidTr="004D4355">
        <w:trPr>
          <w:cnfStyle w:val="100000000000" w:firstRow="1" w:lastRow="0" w:firstColumn="0" w:lastColumn="0" w:oddVBand="0" w:evenVBand="0" w:oddHBand="0" w:evenHBand="0" w:firstRowFirstColumn="0" w:firstRowLastColumn="0" w:lastRowFirstColumn="0" w:lastRowLastColumn="0"/>
          <w:tblHeader/>
        </w:trPr>
        <w:tc>
          <w:tcPr>
            <w:tcW w:w="2070" w:type="dxa"/>
            <w:tcBorders>
              <w:top w:val="nil"/>
              <w:left w:val="nil"/>
            </w:tcBorders>
            <w:vAlign w:val="bottom"/>
          </w:tcPr>
          <w:p w14:paraId="49304E51" w14:textId="77777777" w:rsidR="003E5F8D" w:rsidRDefault="00933548">
            <w:r>
              <w:t>Resource</w:t>
            </w:r>
          </w:p>
        </w:tc>
        <w:tc>
          <w:tcPr>
            <w:tcW w:w="2970" w:type="dxa"/>
            <w:tcBorders>
              <w:top w:val="nil"/>
            </w:tcBorders>
            <w:vAlign w:val="bottom"/>
          </w:tcPr>
          <w:p w14:paraId="49304E52" w14:textId="77777777" w:rsidR="003E5F8D" w:rsidRDefault="00933548">
            <w:r>
              <w:t>Role</w:t>
            </w:r>
          </w:p>
        </w:tc>
        <w:tc>
          <w:tcPr>
            <w:tcW w:w="4320" w:type="dxa"/>
            <w:tcBorders>
              <w:top w:val="nil"/>
              <w:right w:val="nil"/>
            </w:tcBorders>
            <w:vAlign w:val="bottom"/>
          </w:tcPr>
          <w:p w14:paraId="49304E53" w14:textId="76396F88" w:rsidR="003E5F8D" w:rsidRDefault="004D4355" w:rsidP="004D4355">
            <w:pPr>
              <w:pStyle w:val="Rightalign"/>
              <w:jc w:val="left"/>
            </w:pPr>
            <w:r>
              <w:t>Source</w:t>
            </w:r>
          </w:p>
        </w:tc>
      </w:tr>
      <w:tr w:rsidR="003E5F8D" w14:paraId="49304E58" w14:textId="77777777" w:rsidTr="004D4355">
        <w:tc>
          <w:tcPr>
            <w:tcW w:w="2070" w:type="dxa"/>
            <w:tcBorders>
              <w:left w:val="nil"/>
            </w:tcBorders>
          </w:tcPr>
          <w:p w14:paraId="49304E55" w14:textId="40B756BB" w:rsidR="003E5F8D" w:rsidRDefault="004D4355">
            <w:r>
              <w:t>Buttons</w:t>
            </w:r>
          </w:p>
        </w:tc>
        <w:tc>
          <w:tcPr>
            <w:tcW w:w="2970" w:type="dxa"/>
          </w:tcPr>
          <w:p w14:paraId="49304E56" w14:textId="41600270" w:rsidR="003E5F8D" w:rsidRDefault="004D4355">
            <w:r>
              <w:t>Interaction, Navigation</w:t>
            </w:r>
          </w:p>
        </w:tc>
        <w:tc>
          <w:tcPr>
            <w:tcW w:w="4320" w:type="dxa"/>
            <w:tcBorders>
              <w:right w:val="nil"/>
            </w:tcBorders>
          </w:tcPr>
          <w:p w14:paraId="49304E57" w14:textId="625A7A54" w:rsidR="003E5F8D" w:rsidRDefault="004D4355" w:rsidP="002F2CCD">
            <w:pPr>
              <w:pStyle w:val="Rightalign"/>
              <w:jc w:val="left"/>
            </w:pPr>
            <w:r>
              <w:t>Created by Photoshop CC</w:t>
            </w:r>
          </w:p>
        </w:tc>
      </w:tr>
      <w:tr w:rsidR="003E5F8D" w14:paraId="49304E5C" w14:textId="77777777" w:rsidTr="004D4355">
        <w:tc>
          <w:tcPr>
            <w:tcW w:w="2070" w:type="dxa"/>
            <w:tcBorders>
              <w:left w:val="nil"/>
            </w:tcBorders>
          </w:tcPr>
          <w:p w14:paraId="49304E59" w14:textId="462D6CA0" w:rsidR="003E5F8D" w:rsidRDefault="004D4355">
            <w:r>
              <w:t>Backgrounds/Menus</w:t>
            </w:r>
          </w:p>
        </w:tc>
        <w:tc>
          <w:tcPr>
            <w:tcW w:w="2970" w:type="dxa"/>
          </w:tcPr>
          <w:p w14:paraId="49304E5A" w14:textId="05334A78" w:rsidR="003E5F8D" w:rsidRDefault="004D4355">
            <w:r>
              <w:t>Visual appeal / Emersion</w:t>
            </w:r>
          </w:p>
        </w:tc>
        <w:tc>
          <w:tcPr>
            <w:tcW w:w="4320" w:type="dxa"/>
            <w:tcBorders>
              <w:right w:val="nil"/>
            </w:tcBorders>
          </w:tcPr>
          <w:p w14:paraId="49304E5B" w14:textId="102D3DE5" w:rsidR="003E5F8D" w:rsidRDefault="004D4355" w:rsidP="002F2CCD">
            <w:pPr>
              <w:pStyle w:val="Rightalign"/>
              <w:jc w:val="left"/>
            </w:pPr>
            <w:r>
              <w:t>Created by Photoshop CC</w:t>
            </w:r>
          </w:p>
        </w:tc>
      </w:tr>
      <w:tr w:rsidR="003E5F8D" w14:paraId="49304E60" w14:textId="77777777" w:rsidTr="004D4355">
        <w:tc>
          <w:tcPr>
            <w:tcW w:w="2070" w:type="dxa"/>
            <w:tcBorders>
              <w:left w:val="nil"/>
            </w:tcBorders>
          </w:tcPr>
          <w:p w14:paraId="49304E5D" w14:textId="621DA047" w:rsidR="003E5F8D" w:rsidRDefault="004D4355">
            <w:r>
              <w:t xml:space="preserve">Sprites </w:t>
            </w:r>
          </w:p>
        </w:tc>
        <w:tc>
          <w:tcPr>
            <w:tcW w:w="2970" w:type="dxa"/>
          </w:tcPr>
          <w:p w14:paraId="49304E5E" w14:textId="259ABE9A" w:rsidR="003E5F8D" w:rsidRDefault="004D4355">
            <w:r>
              <w:t>Character Animation/ Effects</w:t>
            </w:r>
          </w:p>
        </w:tc>
        <w:tc>
          <w:tcPr>
            <w:tcW w:w="4320" w:type="dxa"/>
            <w:tcBorders>
              <w:right w:val="nil"/>
            </w:tcBorders>
          </w:tcPr>
          <w:p w14:paraId="49304E5F" w14:textId="4FBFD765" w:rsidR="004D4355" w:rsidRDefault="002F2CCD" w:rsidP="004D4355">
            <w:pPr>
              <w:pStyle w:val="Rightalign"/>
              <w:jc w:val="left"/>
            </w:pPr>
            <w:r>
              <w:t>Created by Photoshop CC</w:t>
            </w:r>
          </w:p>
        </w:tc>
      </w:tr>
    </w:tbl>
    <w:p w14:paraId="3416E5CE" w14:textId="1B70E13F" w:rsidR="004D4355" w:rsidRDefault="004D4355" w:rsidP="00BB5C33">
      <w:pPr>
        <w:pStyle w:val="Heading3"/>
        <w:ind w:left="0"/>
      </w:pPr>
      <w:r>
        <w:lastRenderedPageBreak/>
        <w:t xml:space="preserve"> </w:t>
      </w:r>
      <w:bookmarkStart w:id="32" w:name="_Toc425765601"/>
      <w:r w:rsidR="00357D3E">
        <w:t xml:space="preserve">Art </w:t>
      </w:r>
      <w:r>
        <w:t>Samples</w:t>
      </w:r>
      <w:bookmarkEnd w:id="32"/>
    </w:p>
    <w:p w14:paraId="6D7AED6B" w14:textId="4870B8D7" w:rsidR="004D4355" w:rsidRDefault="00FB0B3F" w:rsidP="004D4355">
      <w:r>
        <w:rPr>
          <w:noProof/>
          <w:lang w:eastAsia="en-US"/>
        </w:rPr>
        <w:drawing>
          <wp:anchor distT="0" distB="0" distL="114300" distR="114300" simplePos="0" relativeHeight="251666432" behindDoc="0" locked="0" layoutInCell="1" allowOverlap="1" wp14:anchorId="3780BA11" wp14:editId="35DAFE2B">
            <wp:simplePos x="0" y="0"/>
            <wp:positionH relativeFrom="column">
              <wp:posOffset>123825</wp:posOffset>
            </wp:positionH>
            <wp:positionV relativeFrom="paragraph">
              <wp:posOffset>213995</wp:posOffset>
            </wp:positionV>
            <wp:extent cx="2129682" cy="1247775"/>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2129682" cy="1247775"/>
                    </a:xfrm>
                    <a:prstGeom prst="rect">
                      <a:avLst/>
                    </a:prstGeom>
                  </pic:spPr>
                </pic:pic>
              </a:graphicData>
            </a:graphic>
          </wp:anchor>
        </w:drawing>
      </w:r>
      <w:r>
        <w:rPr>
          <w:noProof/>
          <w:lang w:eastAsia="en-US"/>
        </w:rPr>
        <w:drawing>
          <wp:anchor distT="0" distB="0" distL="114300" distR="114300" simplePos="0" relativeHeight="251668480" behindDoc="0" locked="0" layoutInCell="1" allowOverlap="1" wp14:anchorId="7B0545A5" wp14:editId="30CC1E19">
            <wp:simplePos x="0" y="0"/>
            <wp:positionH relativeFrom="column">
              <wp:posOffset>4467225</wp:posOffset>
            </wp:positionH>
            <wp:positionV relativeFrom="paragraph">
              <wp:posOffset>690245</wp:posOffset>
            </wp:positionV>
            <wp:extent cx="723900" cy="723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kup.pn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7456" behindDoc="0" locked="0" layoutInCell="1" allowOverlap="1" wp14:anchorId="10552E97" wp14:editId="7DBA3B30">
            <wp:simplePos x="0" y="0"/>
            <wp:positionH relativeFrom="column">
              <wp:posOffset>2581275</wp:posOffset>
            </wp:positionH>
            <wp:positionV relativeFrom="paragraph">
              <wp:posOffset>375920</wp:posOffset>
            </wp:positionV>
            <wp:extent cx="1218565" cy="12185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bee.png"/>
                    <pic:cNvPicPr/>
                  </pic:nvPicPr>
                  <pic:blipFill>
                    <a:blip r:embed="rId12">
                      <a:extLst>
                        <a:ext uri="{28A0092B-C50C-407E-A947-70E740481C1C}">
                          <a14:useLocalDpi xmlns:a14="http://schemas.microsoft.com/office/drawing/2010/main" val="0"/>
                        </a:ext>
                      </a:extLst>
                    </a:blip>
                    <a:stretch>
                      <a:fillRect/>
                    </a:stretch>
                  </pic:blipFill>
                  <pic:spPr>
                    <a:xfrm>
                      <a:off x="0" y="0"/>
                      <a:ext cx="1218565" cy="1218565"/>
                    </a:xfrm>
                    <a:prstGeom prst="rect">
                      <a:avLst/>
                    </a:prstGeom>
                  </pic:spPr>
                </pic:pic>
              </a:graphicData>
            </a:graphic>
          </wp:anchor>
        </w:drawing>
      </w:r>
      <w:r>
        <w:t xml:space="preserve">Main Menu </w:t>
      </w:r>
      <w:r w:rsidR="00CF2CA8">
        <w:t>S</w:t>
      </w:r>
      <w:r>
        <w:t>creen</w:t>
      </w:r>
      <w:r>
        <w:tab/>
      </w:r>
      <w:r>
        <w:tab/>
      </w:r>
      <w:r>
        <w:tab/>
      </w:r>
      <w:r>
        <w:tab/>
        <w:t>Amoeba (Players)</w:t>
      </w:r>
      <w:r>
        <w:tab/>
      </w:r>
      <w:r>
        <w:tab/>
        <w:t>Pick-Ups</w:t>
      </w:r>
    </w:p>
    <w:p w14:paraId="24490683" w14:textId="1E34FDAA" w:rsidR="00FB0B3F" w:rsidRDefault="00CF2CA8" w:rsidP="00CF2CA8">
      <w:r>
        <w:rPr>
          <w:noProof/>
          <w:lang w:eastAsia="en-US"/>
        </w:rPr>
        <w:drawing>
          <wp:anchor distT="0" distB="0" distL="114300" distR="114300" simplePos="0" relativeHeight="251671552" behindDoc="0" locked="0" layoutInCell="1" allowOverlap="1" wp14:anchorId="0D043E70" wp14:editId="6FFFD99A">
            <wp:simplePos x="0" y="0"/>
            <wp:positionH relativeFrom="column">
              <wp:posOffset>3989705</wp:posOffset>
            </wp:positionH>
            <wp:positionV relativeFrom="paragraph">
              <wp:posOffset>1767205</wp:posOffset>
            </wp:positionV>
            <wp:extent cx="2178050" cy="1276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ground.png"/>
                    <pic:cNvPicPr/>
                  </pic:nvPicPr>
                  <pic:blipFill>
                    <a:blip r:embed="rId13">
                      <a:extLst>
                        <a:ext uri="{28A0092B-C50C-407E-A947-70E740481C1C}">
                          <a14:useLocalDpi xmlns:a14="http://schemas.microsoft.com/office/drawing/2010/main" val="0"/>
                        </a:ext>
                      </a:extLst>
                    </a:blip>
                    <a:stretch>
                      <a:fillRect/>
                    </a:stretch>
                  </pic:blipFill>
                  <pic:spPr>
                    <a:xfrm>
                      <a:off x="0" y="0"/>
                      <a:ext cx="2178050" cy="1276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0528" behindDoc="0" locked="0" layoutInCell="1" allowOverlap="1" wp14:anchorId="1F911799" wp14:editId="22E9157E">
            <wp:simplePos x="0" y="0"/>
            <wp:positionH relativeFrom="column">
              <wp:posOffset>1609725</wp:posOffset>
            </wp:positionH>
            <wp:positionV relativeFrom="paragraph">
              <wp:posOffset>1767205</wp:posOffset>
            </wp:positionV>
            <wp:extent cx="1971675" cy="1155065"/>
            <wp:effectExtent l="0" t="0" r="952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menu.png"/>
                    <pic:cNvPicPr/>
                  </pic:nvPicPr>
                  <pic:blipFill>
                    <a:blip r:embed="rId14">
                      <a:extLst>
                        <a:ext uri="{28A0092B-C50C-407E-A947-70E740481C1C}">
                          <a14:useLocalDpi xmlns:a14="http://schemas.microsoft.com/office/drawing/2010/main" val="0"/>
                        </a:ext>
                      </a:extLst>
                    </a:blip>
                    <a:stretch>
                      <a:fillRect/>
                    </a:stretch>
                  </pic:blipFill>
                  <pic:spPr>
                    <a:xfrm>
                      <a:off x="0" y="0"/>
                      <a:ext cx="1971675" cy="1155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9504" behindDoc="0" locked="0" layoutInCell="1" allowOverlap="1" wp14:anchorId="780B2730" wp14:editId="22062037">
            <wp:simplePos x="0" y="0"/>
            <wp:positionH relativeFrom="column">
              <wp:posOffset>-647700</wp:posOffset>
            </wp:positionH>
            <wp:positionV relativeFrom="paragraph">
              <wp:posOffset>1814830</wp:posOffset>
            </wp:positionV>
            <wp:extent cx="1913645" cy="13747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Butt.png"/>
                    <pic:cNvPicPr/>
                  </pic:nvPicPr>
                  <pic:blipFill>
                    <a:blip r:embed="rId15">
                      <a:extLst>
                        <a:ext uri="{28A0092B-C50C-407E-A947-70E740481C1C}">
                          <a14:useLocalDpi xmlns:a14="http://schemas.microsoft.com/office/drawing/2010/main" val="0"/>
                        </a:ext>
                      </a:extLst>
                    </a:blip>
                    <a:stretch>
                      <a:fillRect/>
                    </a:stretch>
                  </pic:blipFill>
                  <pic:spPr>
                    <a:xfrm>
                      <a:off x="0" y="0"/>
                      <a:ext cx="1913645" cy="1374775"/>
                    </a:xfrm>
                    <a:prstGeom prst="rect">
                      <a:avLst/>
                    </a:prstGeom>
                  </pic:spPr>
                </pic:pic>
              </a:graphicData>
            </a:graphic>
            <wp14:sizeRelH relativeFrom="margin">
              <wp14:pctWidth>0</wp14:pctWidth>
            </wp14:sizeRelH>
            <wp14:sizeRelV relativeFrom="margin">
              <wp14:pctHeight>0</wp14:pctHeight>
            </wp14:sizeRelV>
          </wp:anchor>
        </w:drawing>
      </w:r>
      <w:r>
        <w:t>Buttons</w:t>
      </w:r>
      <w:r>
        <w:tab/>
      </w:r>
      <w:r>
        <w:tab/>
      </w:r>
      <w:r>
        <w:tab/>
        <w:t>Character Screen Background</w:t>
      </w:r>
      <w:r>
        <w:tab/>
      </w:r>
      <w:r>
        <w:tab/>
        <w:t>Game Screen Background</w:t>
      </w:r>
      <w:r>
        <w:tab/>
      </w:r>
      <w:r>
        <w:tab/>
      </w:r>
      <w:r>
        <w:tab/>
      </w:r>
      <w:r>
        <w:tab/>
      </w:r>
    </w:p>
    <w:p w14:paraId="49304E61" w14:textId="77777777" w:rsidR="00B3050D" w:rsidRDefault="00B3050D">
      <w:pPr>
        <w:pStyle w:val="Heading3"/>
      </w:pPr>
      <w:bookmarkStart w:id="33" w:name="_Toc425765602"/>
      <w:r>
        <w:t>SOUND (Ambient)</w:t>
      </w:r>
      <w:bookmarkEnd w:id="33"/>
    </w:p>
    <w:p w14:paraId="6C01FEA8" w14:textId="6AC41606" w:rsidR="00E67050" w:rsidRPr="00E67050" w:rsidRDefault="00E67050" w:rsidP="00E67050">
      <w:r>
        <w:t>There will be main game music with a funk style beat to it.</w:t>
      </w:r>
    </w:p>
    <w:p w14:paraId="49304E62" w14:textId="7DA38AF7" w:rsidR="00B3050D" w:rsidRDefault="00B3050D">
      <w:pPr>
        <w:pStyle w:val="Heading3"/>
      </w:pPr>
      <w:bookmarkStart w:id="34" w:name="_Toc425765603"/>
      <w:r>
        <w:t>SOUND (PLAYER/COLLISION</w:t>
      </w:r>
      <w:bookmarkEnd w:id="34"/>
    </w:p>
    <w:p w14:paraId="074314A7" w14:textId="40425D24" w:rsidR="006743D5" w:rsidRPr="006743D5" w:rsidRDefault="006743D5" w:rsidP="006743D5">
      <w:r>
        <w:t xml:space="preserve">When a projectile hits a player, it will produce a splat sound. When a player grows it will have </w:t>
      </w:r>
      <w:proofErr w:type="gramStart"/>
      <w:r>
        <w:t>a grow</w:t>
      </w:r>
      <w:proofErr w:type="gramEnd"/>
      <w:r>
        <w:t xml:space="preserve"> sound. When a player shoots a whoosh sound is played.</w:t>
      </w:r>
    </w:p>
    <w:p w14:paraId="49304E63" w14:textId="77777777" w:rsidR="00B3050D" w:rsidRDefault="00B3050D">
      <w:pPr>
        <w:pStyle w:val="Heading3"/>
      </w:pPr>
      <w:bookmarkStart w:id="35" w:name="_Toc425765604"/>
      <w:r>
        <w:t>CODE</w:t>
      </w:r>
      <w:bookmarkEnd w:id="35"/>
    </w:p>
    <w:p w14:paraId="2FC559A9" w14:textId="05C0B846" w:rsidR="00BE22C4" w:rsidRDefault="00FF49D8" w:rsidP="00BE22C4">
      <w:r>
        <w:t>Button class will be a class which a</w:t>
      </w:r>
      <w:r w:rsidR="00E47E1D">
        <w:t>llows creation of buttons. The game e</w:t>
      </w:r>
      <w:r>
        <w:t>ntity class will be the class which cre</w:t>
      </w:r>
      <w:r w:rsidR="007932A9">
        <w:t>ates all the in game entities. P</w:t>
      </w:r>
      <w:r>
        <w:t>rojectiles, pick-ups, slime, players, AI and buttons will all be in game entities. The class will hold all the functions needed to render, scale, update, animate, move, apply button effects, rotate, handle collision and handle all the AI decision making and handle all the setting and getting of properties for the game entities. A math utility class will be added as well, which was provided to us by Rob</w:t>
      </w:r>
      <w:r w:rsidR="00E47E1D">
        <w:t xml:space="preserve"> Cote. A Window class which will handle the creation of the window that will render the game. The particle class will handle the creation of the slime trail that will be on the players and CPU. The particle class will house a function that fades the slime out over time.</w:t>
      </w:r>
    </w:p>
    <w:p w14:paraId="43F2731D" w14:textId="41F8F28F" w:rsidR="00DA0D3F" w:rsidRDefault="00E47E1D" w:rsidP="00DA0D3F">
      <w:r>
        <w:t>The pick-up class</w:t>
      </w:r>
      <w:r w:rsidR="00DA0D3F">
        <w:t xml:space="preserve"> will handle the creation of pick-ups and won’t have any functions just properties. The projectile class will handle just creation and have no functions as well. Only properties. A random number generator class will be included as well. This was provided by Ross </w:t>
      </w:r>
      <w:proofErr w:type="spellStart"/>
      <w:r w:rsidR="00DA0D3F">
        <w:t>Driedger</w:t>
      </w:r>
      <w:proofErr w:type="spellEnd"/>
      <w:r w:rsidR="00DA0D3F">
        <w:t>.</w:t>
      </w:r>
    </w:p>
    <w:p w14:paraId="47370271" w14:textId="2EE3AA37" w:rsidR="00DA0D3F" w:rsidRDefault="003E1BC9" w:rsidP="00DA0D3F">
      <w:proofErr w:type="gramStart"/>
      <w:r>
        <w:t>A</w:t>
      </w:r>
      <w:proofErr w:type="gramEnd"/>
      <w:r w:rsidR="00DA0D3F">
        <w:t xml:space="preserve"> </w:t>
      </w:r>
      <w:proofErr w:type="spellStart"/>
      <w:r w:rsidR="00DA0D3F">
        <w:t>SDLHelper</w:t>
      </w:r>
      <w:proofErr w:type="spellEnd"/>
      <w:r w:rsidR="00DA0D3F">
        <w:t xml:space="preserve"> class will be created to handle all the core game functionality. It will handle the switching of game states, handle mouse and key presses, </w:t>
      </w:r>
      <w:r w:rsidR="00580D47">
        <w:t>updating of the game and game entities</w:t>
      </w:r>
      <w:r w:rsidR="00DA0D3F">
        <w:t>, showing of screens base</w:t>
      </w:r>
      <w:r w:rsidR="00580D47">
        <w:t>d on which state the game is in, spawning and rendering of all the game entities.</w:t>
      </w:r>
    </w:p>
    <w:p w14:paraId="4A54CF12" w14:textId="41F83149" w:rsidR="00580D47" w:rsidRDefault="00580D47" w:rsidP="00DA0D3F">
      <w:r>
        <w:lastRenderedPageBreak/>
        <w:t xml:space="preserve">There will be a state machine class which will house a </w:t>
      </w:r>
      <w:r w:rsidR="00CB06DC">
        <w:t>Structure</w:t>
      </w:r>
      <w:r>
        <w:t xml:space="preserve"> of pointers to </w:t>
      </w:r>
      <w:r w:rsidR="00CB06DC">
        <w:t>Enumerators</w:t>
      </w:r>
      <w:r>
        <w:t xml:space="preserve"> of states. They will be global and can be accessed by any class.</w:t>
      </w:r>
    </w:p>
    <w:p w14:paraId="121E712D" w14:textId="77777777" w:rsidR="00DA0D3F" w:rsidRDefault="00DA0D3F" w:rsidP="00DA0D3F"/>
    <w:p w14:paraId="594194B3" w14:textId="77777777" w:rsidR="00DA0D3F" w:rsidRPr="00BE22C4" w:rsidRDefault="00DA0D3F" w:rsidP="00DA0D3F"/>
    <w:p w14:paraId="49304E64" w14:textId="77777777" w:rsidR="00B3050D" w:rsidRDefault="00B3050D">
      <w:pPr>
        <w:pStyle w:val="Heading3"/>
      </w:pPr>
      <w:bookmarkStart w:id="36" w:name="_Toc425765605"/>
      <w:r>
        <w:t>ANIMATION (Environment)</w:t>
      </w:r>
      <w:bookmarkEnd w:id="36"/>
    </w:p>
    <w:p w14:paraId="35E396E6" w14:textId="7F8DDA6A" w:rsidR="00CB34E0" w:rsidRDefault="00E67050" w:rsidP="004E11C0">
      <w:r>
        <w:t xml:space="preserve">Not much in terms of environment animation. The buttons will have </w:t>
      </w:r>
      <w:proofErr w:type="gramStart"/>
      <w:r>
        <w:t>a grow</w:t>
      </w:r>
      <w:proofErr w:type="gramEnd"/>
      <w:r>
        <w:t xml:space="preserve"> and shrink effect when you hover over them.</w:t>
      </w:r>
    </w:p>
    <w:p w14:paraId="5D20E082" w14:textId="77777777" w:rsidR="00CB34E0" w:rsidRDefault="00CB34E0" w:rsidP="004E11C0"/>
    <w:p w14:paraId="5151BE95" w14:textId="77777777" w:rsidR="00CB34E0" w:rsidRPr="004E11C0" w:rsidRDefault="00CB34E0" w:rsidP="004E11C0"/>
    <w:p w14:paraId="49304E65" w14:textId="77777777" w:rsidR="00B3050D" w:rsidRDefault="00B3050D">
      <w:pPr>
        <w:pStyle w:val="Heading3"/>
      </w:pPr>
      <w:bookmarkStart w:id="37" w:name="_Toc425765606"/>
      <w:r>
        <w:t>ANIMATION (Character)</w:t>
      </w:r>
      <w:bookmarkEnd w:id="37"/>
      <w:r>
        <w:t xml:space="preserve"> </w:t>
      </w:r>
    </w:p>
    <w:p w14:paraId="49304E66" w14:textId="77777777" w:rsidR="00B3050D" w:rsidRDefault="00B3050D" w:rsidP="00B3050D">
      <w:pPr>
        <w:pStyle w:val="Heading4"/>
      </w:pPr>
      <w:r>
        <w:t>Player</w:t>
      </w:r>
    </w:p>
    <w:p w14:paraId="61A6D9B1" w14:textId="19A2A809" w:rsidR="00CB34E0" w:rsidRPr="00CB34E0" w:rsidRDefault="00BE22C4" w:rsidP="00CB34E0">
      <w:r>
        <w:t>Player will have a slime trail that will have its alpha reduced over time. Character projectiles will squish on the x axis to give the illusion that the enemy being hit is absorbing the shot. Player will grow from picking up the pick-ups that spawn and will shrink after being hit.</w:t>
      </w:r>
    </w:p>
    <w:p w14:paraId="49304E67" w14:textId="77777777" w:rsidR="00B3050D" w:rsidRDefault="00B3050D">
      <w:pPr>
        <w:pStyle w:val="Heading4"/>
      </w:pPr>
      <w:r>
        <w:t>NPC</w:t>
      </w:r>
    </w:p>
    <w:p w14:paraId="10150F47" w14:textId="12F7DE81" w:rsidR="00BE22C4" w:rsidRPr="00BE22C4" w:rsidRDefault="00BE22C4" w:rsidP="00BE22C4">
      <w:r>
        <w:t>Same as player.</w:t>
      </w:r>
    </w:p>
    <w:p w14:paraId="145CCDAD" w14:textId="1D26F5E6" w:rsidR="00357D3E" w:rsidRDefault="00357D3E">
      <w:pPr>
        <w:pStyle w:val="Heading3"/>
      </w:pPr>
      <w:bookmarkStart w:id="38" w:name="_Toc425765607"/>
      <w:r>
        <w:t>Menu and Game Layouts</w:t>
      </w:r>
      <w:bookmarkEnd w:id="38"/>
    </w:p>
    <w:p w14:paraId="1C192ED6" w14:textId="77777777" w:rsidR="00816615" w:rsidRDefault="00816615" w:rsidP="00816615"/>
    <w:p w14:paraId="0D268D0E" w14:textId="5D68B368" w:rsidR="00816615" w:rsidRDefault="007A764D" w:rsidP="00816615">
      <w:r>
        <w:t>Main m</w:t>
      </w:r>
      <w:r w:rsidR="00816615">
        <w:t xml:space="preserve">enu will consist of 4 buttons. The play button which will take the player to the character selection screen. A music toggle button, which will turn the music on or off. A sound toggle button which will turn sound </w:t>
      </w:r>
      <w:proofErr w:type="spellStart"/>
      <w:proofErr w:type="gramStart"/>
      <w:r w:rsidR="00816615">
        <w:t>fx</w:t>
      </w:r>
      <w:proofErr w:type="spellEnd"/>
      <w:proofErr w:type="gramEnd"/>
      <w:r w:rsidR="00816615">
        <w:t xml:space="preserve"> on or off and a game mode selection button, which will toggle between Player versus Player and Player versus CPU.</w:t>
      </w:r>
    </w:p>
    <w:p w14:paraId="157094EA" w14:textId="3FE38F04" w:rsidR="007A764D" w:rsidRDefault="007A764D" w:rsidP="00816615">
      <w:r>
        <w:t xml:space="preserve">Character selection screen will consist of 17 buttons that each have a different colored amoeba for the player to pick from. </w:t>
      </w:r>
    </w:p>
    <w:p w14:paraId="17F2737B" w14:textId="27306508" w:rsidR="007A764D" w:rsidRDefault="007A764D" w:rsidP="00816615">
      <w:r>
        <w:t xml:space="preserve">Game screen has a playing field which is divided in half and on the left side will house player 1. The right side will house player 2. Current ammo will be displayed at the bottom of each player’s playing field. The current size will be displayed at the top. </w:t>
      </w:r>
    </w:p>
    <w:p w14:paraId="68BD5E02" w14:textId="3460A4AA" w:rsidR="007A764D" w:rsidRDefault="007A764D" w:rsidP="00816615">
      <w:r>
        <w:t>Pause screen will have 2 buttons. One will allow the player to restart. The other will allow the player to quit. Pause screen will also have the word “PAUSED” in the middle of the screen.</w:t>
      </w:r>
    </w:p>
    <w:p w14:paraId="14B77846" w14:textId="01699265" w:rsidR="007A764D" w:rsidRDefault="007A764D" w:rsidP="00816615">
      <w:r>
        <w:t>Player 1</w:t>
      </w:r>
      <w:r w:rsidR="00BE22C4">
        <w:t xml:space="preserve"> win</w:t>
      </w:r>
      <w:r>
        <w:t xml:space="preserve"> screen will be the same as the </w:t>
      </w:r>
      <w:r w:rsidR="00BE22C4">
        <w:t>pause screen, with the exception of the word displayed. Instead it will display “Player 1 Wins”.</w:t>
      </w:r>
    </w:p>
    <w:p w14:paraId="403863A6" w14:textId="4025B3A5" w:rsidR="00BE22C4" w:rsidRDefault="00BE22C4" w:rsidP="00816615">
      <w:r>
        <w:t>Player 2 win screen will be the same as player 1 screen, except it will display “Player 2 wins”.</w:t>
      </w:r>
    </w:p>
    <w:p w14:paraId="5731BD48" w14:textId="1BE65C62" w:rsidR="00582A27" w:rsidRPr="00582A27" w:rsidRDefault="00FF49D8" w:rsidP="00DA2825">
      <w:r>
        <w:t>CPU win screen will be same as the players win screen, except it displays “CPU Wins”.</w:t>
      </w:r>
    </w:p>
    <w:sectPr w:rsidR="00582A27" w:rsidRPr="00582A27">
      <w:headerReference w:type="default" r:id="rId16"/>
      <w:footerReference w:type="default" r:id="rId1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399E8" w14:textId="77777777" w:rsidR="004E1A02" w:rsidRDefault="004E1A02">
      <w:r>
        <w:separator/>
      </w:r>
    </w:p>
    <w:p w14:paraId="49F44ACC" w14:textId="77777777" w:rsidR="004E1A02" w:rsidRDefault="004E1A02"/>
  </w:endnote>
  <w:endnote w:type="continuationSeparator" w:id="0">
    <w:p w14:paraId="0E5D288A" w14:textId="77777777" w:rsidR="004E1A02" w:rsidRDefault="004E1A02">
      <w:r>
        <w:continuationSeparator/>
      </w:r>
    </w:p>
    <w:p w14:paraId="26E8DD2C" w14:textId="77777777" w:rsidR="004E1A02" w:rsidRDefault="004E1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631961" w14:paraId="49304E7A" w14:textId="77777777">
      <w:sdt>
        <w:sdtPr>
          <w:alias w:val="Date"/>
          <w:tag w:val=""/>
          <w:id w:val="-1726279576"/>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d/yyyy"/>
            <w:lid w:val="en-US"/>
            <w:storeMappedDataAs w:val="dateTime"/>
            <w:calendar w:val="gregorian"/>
          </w:date>
        </w:sdtPr>
        <w:sdtContent>
          <w:tc>
            <w:tcPr>
              <w:tcW w:w="750" w:type="pct"/>
            </w:tcPr>
            <w:p w14:paraId="49304E77" w14:textId="01308126" w:rsidR="00631961" w:rsidRDefault="00631961">
              <w:pPr>
                <w:pStyle w:val="Footer"/>
              </w:pPr>
              <w:r>
                <w:t>7/23/2015</w:t>
              </w:r>
            </w:p>
          </w:tc>
        </w:sdtContent>
      </w:sdt>
      <w:tc>
        <w:tcPr>
          <w:tcW w:w="3500" w:type="pct"/>
        </w:tcPr>
        <w:p w14:paraId="49304E78" w14:textId="3C48793F" w:rsidR="00631961" w:rsidRDefault="00631961">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t>Warganism</w:t>
              </w:r>
            </w:sdtContent>
          </w:sdt>
        </w:p>
      </w:tc>
      <w:tc>
        <w:tcPr>
          <w:tcW w:w="750" w:type="pct"/>
        </w:tcPr>
        <w:p w14:paraId="49304E79" w14:textId="77777777" w:rsidR="00631961" w:rsidRDefault="00631961">
          <w:pPr>
            <w:pStyle w:val="Footer"/>
            <w:jc w:val="right"/>
          </w:pPr>
          <w:r>
            <w:fldChar w:fldCharType="begin"/>
          </w:r>
          <w:r>
            <w:instrText xml:space="preserve"> PAGE   \* MERGEFORMAT </w:instrText>
          </w:r>
          <w:r>
            <w:fldChar w:fldCharType="separate"/>
          </w:r>
          <w:r w:rsidR="00CB06DC">
            <w:rPr>
              <w:noProof/>
            </w:rPr>
            <w:t>5</w:t>
          </w:r>
          <w:r>
            <w:rPr>
              <w:noProof/>
            </w:rPr>
            <w:fldChar w:fldCharType="end"/>
          </w:r>
        </w:p>
      </w:tc>
    </w:tr>
  </w:tbl>
  <w:p w14:paraId="49304E7B" w14:textId="77777777" w:rsidR="00631961" w:rsidRDefault="00631961">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E4003" w14:textId="77777777" w:rsidR="004E1A02" w:rsidRDefault="004E1A02">
      <w:r>
        <w:separator/>
      </w:r>
    </w:p>
    <w:p w14:paraId="773A5E05" w14:textId="77777777" w:rsidR="004E1A02" w:rsidRDefault="004E1A02"/>
  </w:footnote>
  <w:footnote w:type="continuationSeparator" w:id="0">
    <w:p w14:paraId="503BFA2F" w14:textId="77777777" w:rsidR="004E1A02" w:rsidRDefault="004E1A02">
      <w:r>
        <w:continuationSeparator/>
      </w:r>
    </w:p>
    <w:p w14:paraId="27F9CD52" w14:textId="77777777" w:rsidR="004E1A02" w:rsidRDefault="004E1A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04E76" w14:textId="77777777" w:rsidR="00631961" w:rsidRDefault="00631961">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71"/>
    <w:rsid w:val="00032576"/>
    <w:rsid w:val="00061CD7"/>
    <w:rsid w:val="000E4D77"/>
    <w:rsid w:val="00103199"/>
    <w:rsid w:val="001B1063"/>
    <w:rsid w:val="001B5876"/>
    <w:rsid w:val="00213A19"/>
    <w:rsid w:val="0023009E"/>
    <w:rsid w:val="002A2A64"/>
    <w:rsid w:val="002F2CCD"/>
    <w:rsid w:val="00300D63"/>
    <w:rsid w:val="00302E8B"/>
    <w:rsid w:val="003227BD"/>
    <w:rsid w:val="00336BF9"/>
    <w:rsid w:val="00352F86"/>
    <w:rsid w:val="00357D3E"/>
    <w:rsid w:val="003602EE"/>
    <w:rsid w:val="003A161A"/>
    <w:rsid w:val="003E1BC9"/>
    <w:rsid w:val="003E5F8D"/>
    <w:rsid w:val="00414753"/>
    <w:rsid w:val="0042184E"/>
    <w:rsid w:val="00485767"/>
    <w:rsid w:val="004B5CE3"/>
    <w:rsid w:val="004D4355"/>
    <w:rsid w:val="004E11C0"/>
    <w:rsid w:val="004E1A02"/>
    <w:rsid w:val="00580D47"/>
    <w:rsid w:val="00582A27"/>
    <w:rsid w:val="00631961"/>
    <w:rsid w:val="006743D5"/>
    <w:rsid w:val="0069135A"/>
    <w:rsid w:val="006B4E27"/>
    <w:rsid w:val="007072C2"/>
    <w:rsid w:val="007932A9"/>
    <w:rsid w:val="007A764D"/>
    <w:rsid w:val="007B476C"/>
    <w:rsid w:val="00816615"/>
    <w:rsid w:val="008668EF"/>
    <w:rsid w:val="00885662"/>
    <w:rsid w:val="00896C76"/>
    <w:rsid w:val="008A7DDC"/>
    <w:rsid w:val="008F76E9"/>
    <w:rsid w:val="009011E4"/>
    <w:rsid w:val="00930279"/>
    <w:rsid w:val="00933548"/>
    <w:rsid w:val="009562AD"/>
    <w:rsid w:val="009D5A40"/>
    <w:rsid w:val="00A349FF"/>
    <w:rsid w:val="00A530DA"/>
    <w:rsid w:val="00AD71FA"/>
    <w:rsid w:val="00B22C73"/>
    <w:rsid w:val="00B3050D"/>
    <w:rsid w:val="00B70179"/>
    <w:rsid w:val="00B746B5"/>
    <w:rsid w:val="00BA02B1"/>
    <w:rsid w:val="00BA7598"/>
    <w:rsid w:val="00BB5C33"/>
    <w:rsid w:val="00BE22C4"/>
    <w:rsid w:val="00C460BD"/>
    <w:rsid w:val="00CA2B0D"/>
    <w:rsid w:val="00CB06DC"/>
    <w:rsid w:val="00CB34E0"/>
    <w:rsid w:val="00CD08EB"/>
    <w:rsid w:val="00CF2CA8"/>
    <w:rsid w:val="00D03A8E"/>
    <w:rsid w:val="00D221AB"/>
    <w:rsid w:val="00D4631A"/>
    <w:rsid w:val="00DA0D3F"/>
    <w:rsid w:val="00DA2825"/>
    <w:rsid w:val="00DA5871"/>
    <w:rsid w:val="00DF21EB"/>
    <w:rsid w:val="00E45597"/>
    <w:rsid w:val="00E47E1D"/>
    <w:rsid w:val="00E54D66"/>
    <w:rsid w:val="00E67050"/>
    <w:rsid w:val="00E77CD2"/>
    <w:rsid w:val="00ED4172"/>
    <w:rsid w:val="00EF5092"/>
    <w:rsid w:val="00FB0B3F"/>
    <w:rsid w:val="00FB1117"/>
    <w:rsid w:val="00FD02F8"/>
    <w:rsid w:val="00FD140F"/>
    <w:rsid w:val="00FF49D8"/>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304DFF"/>
  <w15:chartTrackingRefBased/>
  <w15:docId w15:val="{BF726368-237C-415A-AFCF-59524E2E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rsid w:val="00B3050D"/>
    <w:pPr>
      <w:outlineLvl w:val="3"/>
    </w:pPr>
    <w:rPr>
      <w:rFonts w:asciiTheme="majorHAnsi" w:eastAsiaTheme="majorEastAsia" w:hAnsiTheme="majorHAnsi" w:cstheme="majorBidi"/>
      <w:b/>
      <w:color w:val="980000"/>
      <w:sz w:val="24"/>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sid w:val="00B3050D"/>
    <w:rPr>
      <w:rFonts w:asciiTheme="majorHAnsi" w:eastAsiaTheme="majorEastAsia" w:hAnsiTheme="majorHAnsi" w:cstheme="majorBidi"/>
      <w:b/>
      <w:color w:val="980000"/>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1">
    <w:name w:val="toc 1"/>
    <w:basedOn w:val="Normal"/>
    <w:next w:val="Normal"/>
    <w:autoRedefine/>
    <w:uiPriority w:val="39"/>
    <w:unhideWhenUsed/>
    <w:rsid w:val="00631961"/>
    <w:pPr>
      <w:tabs>
        <w:tab w:val="right" w:leader="dot" w:pos="9350"/>
      </w:tabs>
      <w:spacing w:after="100"/>
      <w:ind w:left="0"/>
    </w:pPr>
  </w:style>
  <w:style w:type="paragraph" w:styleId="TOC2">
    <w:name w:val="toc 2"/>
    <w:basedOn w:val="Normal"/>
    <w:next w:val="Normal"/>
    <w:autoRedefine/>
    <w:uiPriority w:val="39"/>
    <w:unhideWhenUsed/>
    <w:rsid w:val="00896C76"/>
    <w:pPr>
      <w:spacing w:after="100"/>
      <w:ind w:left="220"/>
    </w:pPr>
  </w:style>
  <w:style w:type="paragraph" w:styleId="TOC3">
    <w:name w:val="toc 3"/>
    <w:basedOn w:val="Normal"/>
    <w:next w:val="Normal"/>
    <w:link w:val="TOC3Char"/>
    <w:autoRedefine/>
    <w:uiPriority w:val="39"/>
    <w:unhideWhenUsed/>
    <w:rsid w:val="00631961"/>
    <w:pPr>
      <w:tabs>
        <w:tab w:val="right" w:leader="dot" w:pos="9350"/>
      </w:tabs>
      <w:spacing w:before="0"/>
      <w:ind w:left="440"/>
    </w:pPr>
  </w:style>
  <w:style w:type="character" w:styleId="Hyperlink">
    <w:name w:val="Hyperlink"/>
    <w:basedOn w:val="DefaultParagraphFont"/>
    <w:uiPriority w:val="99"/>
    <w:unhideWhenUsed/>
    <w:rsid w:val="00896C76"/>
    <w:rPr>
      <w:color w:val="F7B615" w:themeColor="hyperlink"/>
      <w:u w:val="single"/>
    </w:rPr>
  </w:style>
  <w:style w:type="paragraph" w:customStyle="1" w:styleId="Tableofcontents-JM">
    <w:name w:val="Table of contents - JM"/>
    <w:basedOn w:val="TOC3"/>
    <w:link w:val="Tableofcontents-JMChar"/>
    <w:qFormat/>
    <w:rsid w:val="00896C76"/>
    <w:rPr>
      <w:noProof/>
      <w:sz w:val="20"/>
      <w:szCs w:val="20"/>
    </w:rPr>
  </w:style>
  <w:style w:type="character" w:customStyle="1" w:styleId="TOC3Char">
    <w:name w:val="TOC 3 Char"/>
    <w:basedOn w:val="DefaultParagraphFont"/>
    <w:link w:val="TOC3"/>
    <w:uiPriority w:val="39"/>
    <w:rsid w:val="00631961"/>
  </w:style>
  <w:style w:type="character" w:customStyle="1" w:styleId="Tableofcontents-JMChar">
    <w:name w:val="Table of contents - JM Char"/>
    <w:basedOn w:val="TOC3Char"/>
    <w:link w:val="Tableofcontents-JM"/>
    <w:rsid w:val="00896C76"/>
    <w:rP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6C2713CE14D7D8AC69F10D9C3AC79"/>
        <w:category>
          <w:name w:val="General"/>
          <w:gallery w:val="placeholder"/>
        </w:category>
        <w:types>
          <w:type w:val="bbPlcHdr"/>
        </w:types>
        <w:behaviors>
          <w:behavior w:val="content"/>
        </w:behaviors>
        <w:guid w:val="{B8206FDF-60A4-4799-9EC0-02BD8E00A320}"/>
      </w:docPartPr>
      <w:docPartBody>
        <w:p w:rsidR="00D83F1E" w:rsidRDefault="00A472FF">
          <w:pPr>
            <w:pStyle w:val="C4A6C2713CE14D7D8AC69F10D9C3AC7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F"/>
    <w:rsid w:val="009D6633"/>
    <w:rsid w:val="00A472FF"/>
    <w:rsid w:val="00A87C6F"/>
    <w:rsid w:val="00D83F1E"/>
    <w:rsid w:val="00E907F0"/>
    <w:rsid w:val="00FD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00D930B0F32F4D1189532267DA9B1D59">
    <w:name w:val="00D930B0F32F4D1189532267DA9B1D59"/>
  </w:style>
  <w:style w:type="paragraph" w:customStyle="1" w:styleId="B7D36859274849728F476455E02F4AD1">
    <w:name w:val="B7D36859274849728F476455E02F4AD1"/>
  </w:style>
  <w:style w:type="paragraph" w:customStyle="1" w:styleId="F9D4EBD87B2D43E48F3EF0D35DACE0EE">
    <w:name w:val="F9D4EBD87B2D43E48F3EF0D35DACE0EE"/>
  </w:style>
  <w:style w:type="paragraph" w:customStyle="1" w:styleId="6F304D11721B4AA2BD804D7A09DA585E">
    <w:name w:val="6F304D11721B4AA2BD804D7A09DA585E"/>
  </w:style>
  <w:style w:type="paragraph" w:customStyle="1" w:styleId="4B062AFC68A64AD6B78A28BA5028C654">
    <w:name w:val="4B062AFC68A64AD6B78A28BA5028C654"/>
  </w:style>
  <w:style w:type="paragraph" w:customStyle="1" w:styleId="841C2B4D661E4EA3A4A1EFE79CD067E3">
    <w:name w:val="841C2B4D661E4EA3A4A1EFE79CD067E3"/>
  </w:style>
  <w:style w:type="paragraph" w:customStyle="1" w:styleId="8AAA8DBFC2524A3A9AE007CB035367E1">
    <w:name w:val="8AAA8DBFC2524A3A9AE007CB035367E1"/>
  </w:style>
  <w:style w:type="paragraph" w:customStyle="1" w:styleId="C0A33C1D51F04E079503A3FF9D31CA12">
    <w:name w:val="C0A33C1D51F04E079503A3FF9D31CA12"/>
  </w:style>
  <w:style w:type="paragraph" w:customStyle="1" w:styleId="F2AD2124E84E46D393EF43B4DE971C25">
    <w:name w:val="F2AD2124E84E46D393EF43B4DE971C25"/>
  </w:style>
  <w:style w:type="paragraph" w:customStyle="1" w:styleId="2244EC617BE943A898903F81CE364DF2">
    <w:name w:val="2244EC617BE943A898903F81CE364DF2"/>
  </w:style>
  <w:style w:type="paragraph" w:customStyle="1" w:styleId="DCE570A333C141BCA81324FBE2835659">
    <w:name w:val="DCE570A333C141BCA81324FBE2835659"/>
  </w:style>
  <w:style w:type="paragraph" w:customStyle="1" w:styleId="87821B31B6F0490A9FD3A3FBCFC1CE0E">
    <w:name w:val="87821B31B6F0490A9FD3A3FBCFC1CE0E"/>
  </w:style>
  <w:style w:type="paragraph" w:customStyle="1" w:styleId="9DFB6421536C4A3DADAC0BDEFA824B64">
    <w:name w:val="9DFB6421536C4A3DADAC0BDEFA824B64"/>
  </w:style>
  <w:style w:type="paragraph" w:customStyle="1" w:styleId="0DAEDDF9B3214404BC2B3A9210D4D359">
    <w:name w:val="0DAEDDF9B3214404BC2B3A9210D4D359"/>
  </w:style>
  <w:style w:type="paragraph" w:customStyle="1" w:styleId="DB52565080D04B05AC1E321FA72A4737">
    <w:name w:val="DB52565080D04B05AC1E321FA72A4737"/>
  </w:style>
  <w:style w:type="paragraph" w:customStyle="1" w:styleId="59F47857F4E945C0A80438292B646329">
    <w:name w:val="59F47857F4E945C0A80438292B646329"/>
  </w:style>
  <w:style w:type="paragraph" w:customStyle="1" w:styleId="020E906CC81F41A6A76533F30523B3CE">
    <w:name w:val="020E906CC81F41A6A76533F30523B3CE"/>
  </w:style>
  <w:style w:type="paragraph" w:customStyle="1" w:styleId="197D059EA3EF43A3A6D746D47E1EC232">
    <w:name w:val="197D059EA3EF43A3A6D746D47E1EC232"/>
  </w:style>
  <w:style w:type="paragraph" w:customStyle="1" w:styleId="F939B39FE3AC4FB1BA8BAFD4540306E3">
    <w:name w:val="F939B39FE3AC4FB1BA8BAFD4540306E3"/>
  </w:style>
  <w:style w:type="paragraph" w:customStyle="1" w:styleId="94DB37392BC9463EAA990098DEA82247">
    <w:name w:val="94DB37392BC9463EAA990098DEA82247"/>
  </w:style>
  <w:style w:type="paragraph" w:customStyle="1" w:styleId="31AC61214AFF463DABE7D7C998E0DA25">
    <w:name w:val="31AC61214AFF463DABE7D7C998E0DA25"/>
  </w:style>
  <w:style w:type="paragraph" w:customStyle="1" w:styleId="433A17047C9B44D7AB3645BCAEBE64CE">
    <w:name w:val="433A17047C9B44D7AB3645BCAEBE64CE"/>
  </w:style>
  <w:style w:type="paragraph" w:customStyle="1" w:styleId="42B1ACEF099D48789EFD3439B01012EC">
    <w:name w:val="42B1ACEF099D48789EFD3439B01012EC"/>
  </w:style>
  <w:style w:type="paragraph" w:customStyle="1" w:styleId="17DF2C5DBA3B4674812272ABCFD96A10">
    <w:name w:val="17DF2C5DBA3B4674812272ABCFD96A10"/>
  </w:style>
  <w:style w:type="paragraph" w:customStyle="1" w:styleId="7997697986084A548189AA6D3E2BD52D">
    <w:name w:val="7997697986084A548189AA6D3E2BD52D"/>
  </w:style>
  <w:style w:type="paragraph" w:customStyle="1" w:styleId="68EA10A2750F4B4394D34AEF66B87963">
    <w:name w:val="68EA10A2750F4B4394D34AEF66B87963"/>
  </w:style>
  <w:style w:type="paragraph" w:customStyle="1" w:styleId="A698327936F34D63A09E225CF52C1C27">
    <w:name w:val="A698327936F34D63A09E225CF52C1C27"/>
  </w:style>
  <w:style w:type="paragraph" w:customStyle="1" w:styleId="0D1E7F1890404157950E3E7B6DF60834">
    <w:name w:val="0D1E7F1890404157950E3E7B6DF60834"/>
  </w:style>
  <w:style w:type="paragraph" w:customStyle="1" w:styleId="C4A6C2713CE14D7D8AC69F10D9C3AC79">
    <w:name w:val="C4A6C2713CE14D7D8AC69F10D9C3A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2015-07-23T00:00:00</PublishDate>
  <Abstract/>
  <CompanyAddress>London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688794FF-A280-4848-B91D-D6115552E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4175</TotalTime>
  <Pages>8</Pages>
  <Words>2379</Words>
  <Characters>13562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Warganism</vt:lpstr>
    </vt:vector>
  </TitlesOfParts>
  <Company/>
  <LinksUpToDate>false</LinksUpToDate>
  <CharactersWithSpaces>15910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Warganism</dc:title>
  <dc:subject>Game Design Document</dc:subject>
  <dc:creator>jUstin morritt &amp; Matt Manton</dc:creator>
  <cp:keywords/>
  <cp:lastModifiedBy>jm morritt</cp:lastModifiedBy>
  <cp:revision>16</cp:revision>
  <dcterms:created xsi:type="dcterms:W3CDTF">2015-07-23T18:40:00Z</dcterms:created>
  <dcterms:modified xsi:type="dcterms:W3CDTF">2015-07-27T17:06:00Z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