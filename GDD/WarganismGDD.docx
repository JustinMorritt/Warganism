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410150343"/>
        <w:docPartObj>
          <w:docPartGallery w:val="Cover Pages"/>
          <w:docPartUnique/>
        </w:docPartObj>
      </w:sdtPr>
      <w:sdtEndPr/>
      <w:sdtContent>
        <w:p w14:paraId="49304DFF" w14:textId="479796CA" w:rsidR="00896C76" w:rsidRDefault="002F2CCD">
          <w:r>
            <w:rPr>
              <w:noProof/>
              <w:lang w:eastAsia="en-US"/>
            </w:rPr>
            <w:drawing>
              <wp:anchor distT="0" distB="0" distL="114300" distR="114300" simplePos="0" relativeHeight="251665408" behindDoc="0" locked="0" layoutInCell="1" allowOverlap="1" wp14:anchorId="607C0B33" wp14:editId="32AC1A76">
                <wp:simplePos x="0" y="0"/>
                <wp:positionH relativeFrom="margin">
                  <wp:align>center</wp:align>
                </wp:positionH>
                <wp:positionV relativeFrom="paragraph">
                  <wp:posOffset>1838325</wp:posOffset>
                </wp:positionV>
                <wp:extent cx="7185025" cy="4210050"/>
                <wp:effectExtent l="0" t="0" r="0" b="0"/>
                <wp:wrapThrough wrapText="bothSides">
                  <wp:wrapPolygon edited="0">
                    <wp:start x="0" y="0"/>
                    <wp:lineTo x="0" y="21502"/>
                    <wp:lineTo x="21533" y="21502"/>
                    <wp:lineTo x="21533" y="0"/>
                    <wp:lineTo x="0" y="0"/>
                  </wp:wrapPolygon>
                </wp:wrapThrough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mainmenu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85025" cy="4210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33548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1" layoutInCell="1" allowOverlap="1" wp14:anchorId="49304E68" wp14:editId="6229CAEF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1280160</wp:posOffset>
                    </wp:positionV>
                    <wp:extent cx="3660775" cy="3651250"/>
                    <wp:effectExtent l="0" t="0" r="0" b="0"/>
                    <wp:wrapSquare wrapText="bothSides"/>
                    <wp:docPr id="33" name="Text Box 33" descr="Version number and dat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304E7C" w14:textId="5C630CA4" w:rsidR="003E5F8D" w:rsidRDefault="00933548">
                                <w:pPr>
                                  <w:pStyle w:val="Subtitle"/>
                                </w:pPr>
                                <w:r>
                                  <w:t xml:space="preserve">Version </w:t>
                                </w:r>
                                <w:r w:rsidR="00DA5871">
                                  <w:t>1.0</w:t>
                                </w:r>
                              </w:p>
                              <w:sdt>
                                <w:sdtPr>
                                  <w:alias w:val="Date"/>
                                  <w:tag w:val=""/>
                                  <w:id w:val="317773989"/>
                                  <w:placeholder>
                                    <w:docPart w:val="C4A6C2713CE14D7D8AC69F10D9C3AC79"/>
                                  </w:placeholder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7-2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9304E7D" w14:textId="659A260A" w:rsidR="003E5F8D" w:rsidRDefault="002F2CCD">
                                    <w:pPr>
                                      <w:pStyle w:val="Subtitle"/>
                                    </w:pPr>
                                    <w:r>
                                      <w:t>July 23, 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47100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9304E6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6" type="#_x0000_t202" alt="Version number and date" style="position:absolute;left:0;text-align:left;margin-left:237.05pt;margin-top:100.8pt;width:288.25pt;height:287.5pt;z-index:251662336;visibility:visible;mso-wrap-style:square;mso-width-percent:471;mso-height-percent:363;mso-wrap-distance-left:9pt;mso-wrap-distance-top:0;mso-wrap-distance-right:9pt;mso-wrap-distance-bottom:0;mso-position-horizontal:right;mso-position-horizontal-relative:margin;mso-position-vertical:absolute;mso-position-vertical-relative:page;mso-width-percent:47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" filled="f" stroked="f" strokeweight=".5pt">
                    <v:textbox style="mso-fit-shape-to-text:t" inset="0,0,0,0">
                      <w:txbxContent>
                        <w:p w14:paraId="49304E7C" w14:textId="5C630CA4" w:rsidR="003E5F8D" w:rsidRDefault="00933548">
                          <w:pPr>
                            <w:pStyle w:val="Subtitle"/>
                          </w:pPr>
                          <w:r>
                            <w:t xml:space="preserve">Version </w:t>
                          </w:r>
                          <w:r w:rsidR="00DA5871">
                            <w:t>1.0</w:t>
                          </w:r>
                        </w:p>
                        <w:sdt>
                          <w:sdtPr>
                            <w:alias w:val="Date"/>
                            <w:tag w:val=""/>
                            <w:id w:val="317773989"/>
                            <w:placeholder>
                              <w:docPart w:val="C4A6C2713CE14D7D8AC69F10D9C3AC79"/>
                            </w:placeholder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7-2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9304E7D" w14:textId="659A260A" w:rsidR="003E5F8D" w:rsidRDefault="002F2CCD">
                              <w:pPr>
                                <w:pStyle w:val="Subtitle"/>
                              </w:pPr>
                              <w:r>
                                <w:t>July 23, 2015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 w:rsidR="00933548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1" layoutInCell="1" allowOverlap="1" wp14:anchorId="49304E6A" wp14:editId="49304E6B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731520"/>
                    <wp:effectExtent l="0" t="0" r="0" b="11430"/>
                    <wp:wrapSquare wrapText="bothSides"/>
                    <wp:docPr id="35" name="Text Box 35" descr="Presenter, company name and addres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731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304E7E" w14:textId="0F7FE940" w:rsidR="003E5F8D" w:rsidRDefault="00933548">
                                <w:pPr>
                                  <w:pStyle w:val="Contactinfo"/>
                                </w:pPr>
                                <w:r>
                                  <w:t xml:space="preserve">Presented by: </w:t>
                                </w:r>
                                <w:sdt>
                                  <w:sdtPr>
                                    <w:alias w:val="Your Name"/>
                                    <w:tag w:val=""/>
                                    <w:id w:val="-1728679461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A5871">
                                      <w:t>jUstin morritt</w:t>
                                    </w:r>
                                    <w:r w:rsidR="002F2CCD">
                                      <w:t xml:space="preserve"> &amp; Matt Manton</w:t>
                                    </w:r>
                                  </w:sdtContent>
                                </w:sdt>
                              </w:p>
                              <w:p w14:paraId="49304E7F" w14:textId="355CA577" w:rsidR="003E5F8D" w:rsidRDefault="002F5F8D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Company"/>
                                    <w:tag w:val=""/>
                                    <w:id w:val="1221787041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F2CCD"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49304E80" w14:textId="77777777" w:rsidR="003E5F8D" w:rsidRDefault="002F5F8D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Company Address"/>
                                    <w:tag w:val=""/>
                                    <w:id w:val="1707134676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A5871">
                                      <w:t>London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47100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304E6A" id="Text Box 35" o:spid="_x0000_s1027" type="#_x0000_t202" alt="Presenter, company name and address" style="position:absolute;left:0;text-align:left;margin-left:401.8pt;margin-top:0;width:453pt;height:57.6pt;z-index:251661312;visibility:visible;mso-wrap-style:square;mso-width-percent:471;mso-height-percent:0;mso-top-percent:837;mso-wrap-distance-left:9pt;mso-wrap-distance-top:0;mso-wrap-distance-right:9pt;mso-wrap-distance-bottom:0;mso-position-horizontal:right;mso-position-horizontal-relative:margin;mso-position-vertical-relative:page;mso-width-percent:471;mso-height-percent: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" filled="f" stroked="f" strokeweight=".5pt">
                    <v:textbox inset="0,0,0,0">
                      <w:txbxContent>
                        <w:p w14:paraId="49304E7E" w14:textId="0F7FE940" w:rsidR="003E5F8D" w:rsidRDefault="00933548">
                          <w:pPr>
                            <w:pStyle w:val="Contactinfo"/>
                          </w:pPr>
                          <w:r>
                            <w:t xml:space="preserve">Presented by: </w:t>
                          </w:r>
                          <w:sdt>
                            <w:sdtPr>
                              <w:alias w:val="Your Name"/>
                              <w:tag w:val=""/>
                              <w:id w:val="-1728679461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DA5871">
                                <w:t>jUstin morritt</w:t>
                              </w:r>
                              <w:r w:rsidR="002F2CCD">
                                <w:t xml:space="preserve"> &amp; Matt Manton</w:t>
                              </w:r>
                            </w:sdtContent>
                          </w:sdt>
                        </w:p>
                        <w:p w14:paraId="49304E7F" w14:textId="355CA577" w:rsidR="003E5F8D" w:rsidRDefault="002F5F8D">
                          <w:pPr>
                            <w:pStyle w:val="Contactinfo"/>
                          </w:pPr>
                          <w:sdt>
                            <w:sdtPr>
                              <w:alias w:val="Company"/>
                              <w:tag w:val=""/>
                              <w:id w:val="1221787041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F2CCD">
                                <w:t xml:space="preserve">     </w:t>
                              </w:r>
                            </w:sdtContent>
                          </w:sdt>
                        </w:p>
                        <w:p w14:paraId="49304E80" w14:textId="77777777" w:rsidR="003E5F8D" w:rsidRDefault="002F5F8D">
                          <w:pPr>
                            <w:pStyle w:val="Contactinfo"/>
                          </w:pPr>
                          <w:sdt>
                            <w:sdtPr>
                              <w:alias w:val="Company Address"/>
                              <w:tag w:val=""/>
                              <w:id w:val="1707134676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DA5871">
                                <w:t>London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 w:rsidR="00933548">
            <w:br w:type="page"/>
          </w:r>
        </w:p>
        <w:sdt>
          <w:sdtPr>
            <w:rPr>
              <w:rFonts w:asciiTheme="minorHAnsi" w:eastAsiaTheme="minorEastAsia" w:hAnsiTheme="minorHAnsi" w:cstheme="minorBidi"/>
              <w:caps w:val="0"/>
              <w:color w:val="auto"/>
              <w:sz w:val="22"/>
              <w:szCs w:val="22"/>
            </w:rPr>
            <w:id w:val="1431701570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sz w:val="16"/>
              <w:szCs w:val="16"/>
            </w:rPr>
          </w:sdtEndPr>
          <w:sdtContent>
            <w:p w14:paraId="49304E00" w14:textId="77777777" w:rsidR="00896C76" w:rsidRDefault="00896C76">
              <w:pPr>
                <w:pStyle w:val="TOCHeading"/>
              </w:pPr>
              <w:r>
                <w:t>Contents</w:t>
              </w:r>
            </w:p>
            <w:p w14:paraId="1BBB8E24" w14:textId="77777777" w:rsidR="002F2CCD" w:rsidRDefault="00896C76">
              <w:pPr>
                <w:pStyle w:val="TOC1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r w:rsidRPr="00A530DA">
                <w:rPr>
                  <w:sz w:val="16"/>
                  <w:szCs w:val="16"/>
                </w:rPr>
                <w:fldChar w:fldCharType="begin"/>
              </w:r>
              <w:r w:rsidRPr="00A530DA">
                <w:rPr>
                  <w:sz w:val="16"/>
                  <w:szCs w:val="16"/>
                </w:rPr>
                <w:instrText xml:space="preserve"> TOC \o "1-3" \h \z \u </w:instrText>
              </w:r>
              <w:r w:rsidRPr="00A530DA">
                <w:rPr>
                  <w:sz w:val="16"/>
                  <w:szCs w:val="16"/>
                </w:rPr>
                <w:fldChar w:fldCharType="separate"/>
              </w:r>
              <w:hyperlink w:anchor="_Toc425425388" w:history="1">
                <w:r w:rsidR="002F2CCD" w:rsidRPr="00907EE7">
                  <w:rPr>
                    <w:rStyle w:val="Hyperlink"/>
                    <w:noProof/>
                  </w:rPr>
                  <w:t>Warganism</w:t>
                </w:r>
                <w:r w:rsidR="002F2CCD">
                  <w:rPr>
                    <w:noProof/>
                    <w:webHidden/>
                  </w:rPr>
                  <w:tab/>
                </w:r>
                <w:r w:rsidR="002F2CCD">
                  <w:rPr>
                    <w:noProof/>
                    <w:webHidden/>
                  </w:rPr>
                  <w:fldChar w:fldCharType="begin"/>
                </w:r>
                <w:r w:rsidR="002F2CCD">
                  <w:rPr>
                    <w:noProof/>
                    <w:webHidden/>
                  </w:rPr>
                  <w:instrText xml:space="preserve"> PAGEREF _Toc425425388 \h </w:instrText>
                </w:r>
                <w:r w:rsidR="002F2CCD">
                  <w:rPr>
                    <w:noProof/>
                    <w:webHidden/>
                  </w:rPr>
                </w:r>
                <w:r w:rsidR="002F2CCD">
                  <w:rPr>
                    <w:noProof/>
                    <w:webHidden/>
                  </w:rPr>
                  <w:fldChar w:fldCharType="separate"/>
                </w:r>
                <w:r w:rsidR="002F2CCD">
                  <w:rPr>
                    <w:noProof/>
                    <w:webHidden/>
                  </w:rPr>
                  <w:t>3</w:t>
                </w:r>
                <w:r w:rsidR="002F2CCD">
                  <w:rPr>
                    <w:noProof/>
                    <w:webHidden/>
                  </w:rPr>
                  <w:fldChar w:fldCharType="end"/>
                </w:r>
              </w:hyperlink>
            </w:p>
            <w:p w14:paraId="0548C782" w14:textId="77777777" w:rsidR="002F2CCD" w:rsidRDefault="002F2CCD">
              <w:pPr>
                <w:pStyle w:val="TOC2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389" w:history="1">
                <w:r w:rsidRPr="00907EE7">
                  <w:rPr>
                    <w:rStyle w:val="Hyperlink"/>
                    <w:noProof/>
                  </w:rPr>
                  <w:t>Theme / Setting / genre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_Toc425425389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1A8431" w14:textId="77777777" w:rsidR="002F2CCD" w:rsidRDefault="002F2CCD">
              <w:pPr>
                <w:pStyle w:val="TOC2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390" w:history="1">
                <w:r w:rsidRPr="00907EE7">
                  <w:rPr>
                    <w:rStyle w:val="Hyperlink"/>
                    <w:noProof/>
                  </w:rPr>
                  <w:t>Core GamePlay Mechanics (Brief)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_Toc425425390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84E2DF6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391" w:history="1">
                <w:r w:rsidRPr="00907EE7">
                  <w:rPr>
                    <w:rStyle w:val="Hyperlink"/>
                    <w:noProof/>
                  </w:rPr>
                  <w:t>Controls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_Toc425425391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A45E7E6" w14:textId="77777777" w:rsidR="002F2CCD" w:rsidRDefault="002F2CCD">
              <w:pPr>
                <w:pStyle w:val="TOC2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392" w:history="1">
                <w:r w:rsidRPr="00907EE7">
                  <w:rPr>
                    <w:rStyle w:val="Hyperlink"/>
                    <w:noProof/>
                  </w:rPr>
                  <w:t>Monetization Model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_Toc425425392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6DE1881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393" w:history="1">
                <w:r w:rsidRPr="00907EE7">
                  <w:rPr>
                    <w:rStyle w:val="Hyperlink"/>
                    <w:noProof/>
                  </w:rPr>
                  <w:t>Monetization type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_Toc425425393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5EDE51" w14:textId="77777777" w:rsidR="002F2CCD" w:rsidRDefault="002F2CCD">
              <w:pPr>
                <w:pStyle w:val="TOC2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394" w:history="1">
                <w:r w:rsidRPr="00907EE7">
                  <w:rPr>
                    <w:rStyle w:val="Hyperlink"/>
                    <w:noProof/>
                  </w:rPr>
                  <w:t>Project Scope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_Toc425425394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83678C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395" w:history="1">
                <w:r w:rsidRPr="00907EE7">
                  <w:rPr>
                    <w:rStyle w:val="Hyperlink"/>
                    <w:noProof/>
                  </w:rPr>
                  <w:t>Game Time Scale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_Toc425425395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284073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396" w:history="1">
                <w:r w:rsidRPr="00907EE7">
                  <w:rPr>
                    <w:rStyle w:val="Hyperlink"/>
                    <w:noProof/>
                  </w:rPr>
                  <w:t>Team Size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_Toc425425396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63D51E9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397" w:history="1">
                <w:r w:rsidRPr="00907EE7">
                  <w:rPr>
                    <w:rStyle w:val="Hyperlink"/>
                    <w:noProof/>
                  </w:rPr>
                  <w:t>Licences/ Hardware/ Other Costs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_Toc425425397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7C1670" w14:textId="77777777" w:rsidR="002F2CCD" w:rsidRDefault="002F2CCD">
              <w:pPr>
                <w:pStyle w:val="TOC2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398" w:history="1">
                <w:r w:rsidRPr="00907EE7">
                  <w:rPr>
                    <w:rStyle w:val="Hyperlink"/>
                    <w:noProof/>
                  </w:rPr>
                  <w:t>Influences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_Toc425425398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758268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399" w:history="1">
                <w:r w:rsidRPr="00907EE7">
                  <w:rPr>
                    <w:rStyle w:val="Hyperlink"/>
                    <w:noProof/>
                  </w:rPr>
                  <w:t>Television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_Toc425425399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18A0B4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00" w:history="1">
                <w:r w:rsidRPr="00907EE7">
                  <w:rPr>
                    <w:rStyle w:val="Hyperlink"/>
                    <w:noProof/>
                  </w:rPr>
                  <w:t>Games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ED9F9D3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01" w:history="1">
                <w:r w:rsidRPr="00907EE7">
                  <w:rPr>
                    <w:rStyle w:val="Hyperlink"/>
                    <w:noProof/>
                  </w:rPr>
                  <w:t>Movies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B51E4BA" w14:textId="77777777" w:rsidR="002F2CCD" w:rsidRDefault="002F2CCD">
              <w:pPr>
                <w:pStyle w:val="TOC2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02" w:history="1">
                <w:r w:rsidRPr="00907EE7">
                  <w:rPr>
                    <w:rStyle w:val="Hyperlink"/>
                    <w:noProof/>
                  </w:rPr>
                  <w:t>Target Market &amp; target PlatForms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C07B94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03" w:history="1">
                <w:r w:rsidRPr="00907EE7">
                  <w:rPr>
                    <w:rStyle w:val="Hyperlink"/>
                    <w:noProof/>
                  </w:rPr>
                  <w:t>The Elevator Pitch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51A59A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04" w:history="1">
                <w:r w:rsidRPr="00907EE7">
                  <w:rPr>
                    <w:rStyle w:val="Hyperlink"/>
                    <w:noProof/>
                  </w:rPr>
                  <w:t>Target Contact Demographics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4AA757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05" w:history="1">
                <w:r w:rsidRPr="00907EE7">
                  <w:rPr>
                    <w:rStyle w:val="Hyperlink"/>
                    <w:noProof/>
                  </w:rPr>
                  <w:t>Platforms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C027665" w14:textId="77777777" w:rsidR="002F2CCD" w:rsidRDefault="002F2CCD">
              <w:pPr>
                <w:pStyle w:val="TOC2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06" w:history="1">
                <w:r w:rsidRPr="00907EE7">
                  <w:rPr>
                    <w:rStyle w:val="Hyperlink"/>
                    <w:noProof/>
                  </w:rPr>
                  <w:t>What sets this project apart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84C69A" w14:textId="77777777" w:rsidR="002F2CCD" w:rsidRDefault="002F2CCD">
              <w:pPr>
                <w:pStyle w:val="TOC2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07" w:history="1">
                <w:r w:rsidRPr="00907EE7">
                  <w:rPr>
                    <w:rStyle w:val="Hyperlink"/>
                    <w:noProof/>
                  </w:rPr>
                  <w:t>Core gameplay MECHANICS (detailed)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C3C77A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08" w:history="1">
                <w:r w:rsidRPr="00907EE7">
                  <w:rPr>
                    <w:rStyle w:val="Hyperlink"/>
                    <w:noProof/>
                  </w:rPr>
                  <w:t>Mechanic #1 – Strategically place different types of babies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EC882BC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09" w:history="1">
                <w:r w:rsidRPr="00907EE7">
                  <w:rPr>
                    <w:rStyle w:val="Hyperlink"/>
                    <w:noProof/>
                  </w:rPr>
                  <w:t>Mechanic #2 – Collect Zombie Brains For Currency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4C6A65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10" w:history="1">
                <w:r w:rsidRPr="00907EE7">
                  <w:rPr>
                    <w:rStyle w:val="Hyperlink"/>
                    <w:noProof/>
                  </w:rPr>
                  <w:t>Mechanic #3 – Advance to new Stages And Levels Of Higher Difficulty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9A8786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11" w:history="1">
                <w:r w:rsidRPr="00907EE7">
                  <w:rPr>
                    <w:rStyle w:val="Hyperlink"/>
                    <w:noProof/>
                  </w:rPr>
                  <w:t>Mechanic #4- Babies Will Fight Zombies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4DE9A2" w14:textId="77777777" w:rsidR="002F2CCD" w:rsidRDefault="002F2CCD">
              <w:pPr>
                <w:pStyle w:val="TOC2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12" w:history="1">
                <w:r w:rsidRPr="00907EE7">
                  <w:rPr>
                    <w:rStyle w:val="Hyperlink"/>
                    <w:noProof/>
                  </w:rPr>
                  <w:t>Story and gameplay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E08D068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13" w:history="1">
                <w:r w:rsidRPr="00907EE7">
                  <w:rPr>
                    <w:rStyle w:val="Hyperlink"/>
                    <w:noProof/>
                  </w:rPr>
                  <w:t>Story (BRIEF)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2FF6A0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14" w:history="1">
                <w:r w:rsidRPr="00907EE7">
                  <w:rPr>
                    <w:rStyle w:val="Hyperlink"/>
                    <w:noProof/>
                  </w:rPr>
                  <w:t>Story (Detailed)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1557F5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15" w:history="1">
                <w:r w:rsidRPr="00907EE7">
                  <w:rPr>
                    <w:rStyle w:val="Hyperlink"/>
                    <w:noProof/>
                  </w:rPr>
                  <w:t>Gameplay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7DC00FC" w14:textId="77777777" w:rsidR="002F2CCD" w:rsidRDefault="002F2CCD">
              <w:pPr>
                <w:pStyle w:val="TOC2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16" w:history="1">
                <w:r w:rsidRPr="00907EE7">
                  <w:rPr>
                    <w:rStyle w:val="Hyperlink"/>
                    <w:noProof/>
                  </w:rPr>
                  <w:t>Assets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1E991E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17" w:history="1">
                <w:r w:rsidRPr="00907EE7">
                  <w:rPr>
                    <w:rStyle w:val="Hyperlink"/>
                    <w:noProof/>
                  </w:rPr>
                  <w:t>2D Textures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6E4D802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18" w:history="1">
                <w:r w:rsidRPr="00907EE7">
                  <w:rPr>
                    <w:rStyle w:val="Hyperlink"/>
                    <w:noProof/>
                  </w:rPr>
                  <w:t>Art Samples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3FA2D5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19" w:history="1">
                <w:r w:rsidRPr="00907EE7">
                  <w:rPr>
                    <w:rStyle w:val="Hyperlink"/>
                    <w:noProof/>
                  </w:rPr>
                  <w:t>SOUND (Ambient)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56CAFA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20" w:history="1">
                <w:r w:rsidRPr="00907EE7">
                  <w:rPr>
                    <w:rStyle w:val="Hyperlink"/>
                    <w:noProof/>
                  </w:rPr>
                  <w:t>SOUND (PLAYER/COLLISION)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4B5AD90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21" w:history="1">
                <w:r w:rsidRPr="00907EE7">
                  <w:rPr>
                    <w:rStyle w:val="Hyperlink"/>
                    <w:noProof/>
                  </w:rPr>
                  <w:t>CODE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D057DD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22" w:history="1">
                <w:r w:rsidRPr="00907EE7">
                  <w:rPr>
                    <w:rStyle w:val="Hyperlink"/>
                    <w:noProof/>
                  </w:rPr>
                  <w:t>ANIMATION (Environment)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BC77800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23" w:history="1">
                <w:r w:rsidRPr="00907EE7">
                  <w:rPr>
                    <w:rStyle w:val="Hyperlink"/>
                    <w:noProof/>
                  </w:rPr>
                  <w:t>ANIMATION (Character)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53731C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24" w:history="1">
                <w:r w:rsidRPr="00907EE7">
                  <w:rPr>
                    <w:rStyle w:val="Hyperlink"/>
                    <w:noProof/>
                  </w:rPr>
                  <w:t>Menu and Game Layouts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73F495" w14:textId="77777777" w:rsidR="002F2CCD" w:rsidRDefault="002F2CCD">
              <w:pPr>
                <w:pStyle w:val="TOC3"/>
                <w:tabs>
                  <w:tab w:val="right" w:leader="dot" w:pos="9350"/>
                </w:tabs>
                <w:rPr>
                  <w:noProof/>
                  <w:kern w:val="0"/>
                  <w:lang w:eastAsia="en-US"/>
                  <w14:ligatures w14:val="none"/>
                </w:rPr>
              </w:pPr>
              <w:hyperlink w:anchor="_Toc425425425" w:history="1">
                <w:r w:rsidRPr="00907EE7">
                  <w:rPr>
                    <w:rStyle w:val="Hyperlink"/>
                    <w:noProof/>
                  </w:rPr>
                  <w:t>Differnce Between a Baby and Zombie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_Toc425425425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304E27" w14:textId="53F60E21" w:rsidR="003E5F8D" w:rsidRPr="00A530DA" w:rsidRDefault="00896C76" w:rsidP="00A530DA">
              <w:pPr>
                <w:rPr>
                  <w:sz w:val="16"/>
                  <w:szCs w:val="16"/>
                </w:rPr>
              </w:pPr>
              <w:r w:rsidRPr="00A530DA">
                <w:rPr>
                  <w:b/>
                  <w:bCs/>
                  <w:noProof/>
                  <w:sz w:val="16"/>
                  <w:szCs w:val="16"/>
                </w:rPr>
                <w:fldChar w:fldCharType="end"/>
              </w:r>
            </w:p>
          </w:sdtContent>
        </w:sdt>
      </w:sdtContent>
    </w:sdt>
    <w:bookmarkStart w:id="0" w:name="_Toc425425388" w:displacedByCustomXml="next"/>
    <w:sdt>
      <w:sdtPr>
        <w:alias w:val="Title"/>
        <w:tag w:val=""/>
        <w:id w:val="-9070129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49304E28" w14:textId="055D75DB" w:rsidR="003E5F8D" w:rsidRDefault="002F2CCD" w:rsidP="00DA5871">
          <w:pPr>
            <w:pStyle w:val="Heading1"/>
          </w:pPr>
          <w:r>
            <w:t>Warganism</w:t>
          </w:r>
        </w:p>
      </w:sdtContent>
    </w:sdt>
    <w:bookmarkEnd w:id="0" w:displacedByCustomXml="prev"/>
    <w:p w14:paraId="49304E29" w14:textId="77777777" w:rsidR="003E5F8D" w:rsidRDefault="00896C76">
      <w:pPr>
        <w:pStyle w:val="Heading2"/>
      </w:pPr>
      <w:bookmarkStart w:id="1" w:name="_Toc425425389"/>
      <w:r>
        <w:t>Theme / Setting / genre</w:t>
      </w:r>
      <w:bookmarkEnd w:id="1"/>
    </w:p>
    <w:p w14:paraId="49304E2B" w14:textId="1B8B6CD6" w:rsidR="00896C76" w:rsidRPr="00896C76" w:rsidRDefault="009562AD" w:rsidP="001B1063">
      <w:pPr>
        <w:spacing w:line="276" w:lineRule="auto"/>
      </w:pPr>
      <w:r>
        <w:t xml:space="preserve"> </w:t>
      </w:r>
      <w:r w:rsidR="002F2CCD">
        <w:t>Warganism</w:t>
      </w:r>
      <w:r>
        <w:t xml:space="preserve"> is a </w:t>
      </w:r>
      <w:bookmarkStart w:id="2" w:name="_GoBack"/>
      <w:bookmarkEnd w:id="2"/>
    </w:p>
    <w:p w14:paraId="49304E2C" w14:textId="77777777" w:rsidR="003E5F8D" w:rsidRDefault="00896C76">
      <w:pPr>
        <w:pStyle w:val="Heading2"/>
      </w:pPr>
      <w:bookmarkStart w:id="3" w:name="_Toc425425390"/>
      <w:r>
        <w:t>Core GamePlay Mechanics (Brief)</w:t>
      </w:r>
      <w:bookmarkEnd w:id="3"/>
    </w:p>
    <w:p w14:paraId="49304E2D" w14:textId="50AA021D" w:rsidR="003E5F8D" w:rsidRDefault="00D4631A">
      <w:r>
        <w:t xml:space="preserve">- </w:t>
      </w:r>
    </w:p>
    <w:p w14:paraId="166E11D2" w14:textId="251FED46" w:rsidR="00D4631A" w:rsidRDefault="00D4631A">
      <w:r>
        <w:t>-</w:t>
      </w:r>
    </w:p>
    <w:p w14:paraId="5470977C" w14:textId="54DE6EFE" w:rsidR="00D4631A" w:rsidRDefault="00D4631A">
      <w:r>
        <w:t>-</w:t>
      </w:r>
      <w:r w:rsidR="00213A19">
        <w:t xml:space="preserve"> </w:t>
      </w:r>
    </w:p>
    <w:p w14:paraId="581D5122" w14:textId="2AE12A90" w:rsidR="00061CD7" w:rsidRDefault="00061CD7" w:rsidP="00061CD7">
      <w:pPr>
        <w:pStyle w:val="Heading3"/>
      </w:pPr>
      <w:bookmarkStart w:id="4" w:name="_Toc425425391"/>
      <w:r>
        <w:t>Controls</w:t>
      </w:r>
      <w:bookmarkEnd w:id="4"/>
    </w:p>
    <w:p w14:paraId="7F57B201" w14:textId="77777777" w:rsidR="002F2CCD" w:rsidRPr="002F2CCD" w:rsidRDefault="002F2CCD" w:rsidP="002F2CCD"/>
    <w:p w14:paraId="49304E2E" w14:textId="77777777" w:rsidR="00896C76" w:rsidRDefault="00896C76">
      <w:pPr>
        <w:pStyle w:val="Heading2"/>
      </w:pPr>
      <w:bookmarkStart w:id="5" w:name="_Toc425425392"/>
      <w:r>
        <w:t>Monetization Model</w:t>
      </w:r>
      <w:bookmarkEnd w:id="5"/>
    </w:p>
    <w:p w14:paraId="49304E2F" w14:textId="5364F239" w:rsidR="00896C76" w:rsidRDefault="00896C76" w:rsidP="00896C76">
      <w:pPr>
        <w:pStyle w:val="Heading3"/>
      </w:pPr>
      <w:bookmarkStart w:id="6" w:name="_Toc425425393"/>
      <w:r>
        <w:t>Monetization typ</w:t>
      </w:r>
      <w:r w:rsidR="00103199">
        <w:t>e</w:t>
      </w:r>
      <w:bookmarkEnd w:id="6"/>
    </w:p>
    <w:p w14:paraId="001C2931" w14:textId="7D4379C1" w:rsidR="00103199" w:rsidRPr="00103199" w:rsidRDefault="002F2CCD" w:rsidP="001B1063">
      <w:pPr>
        <w:spacing w:line="276" w:lineRule="auto"/>
      </w:pPr>
      <w:proofErr w:type="gramStart"/>
      <w:r>
        <w:t>will</w:t>
      </w:r>
      <w:proofErr w:type="gramEnd"/>
      <w:r>
        <w:t xml:space="preserve"> be a free to play game </w:t>
      </w:r>
      <w:r w:rsidR="00103199">
        <w:t xml:space="preserve"> </w:t>
      </w:r>
    </w:p>
    <w:p w14:paraId="49304E30" w14:textId="006DA162" w:rsidR="00930279" w:rsidRDefault="00103199">
      <w:pPr>
        <w:pStyle w:val="Heading2"/>
      </w:pPr>
      <w:bookmarkStart w:id="7" w:name="_Toc425425394"/>
      <w:r>
        <w:t>P</w:t>
      </w:r>
      <w:r w:rsidR="00896C76">
        <w:t>roject Scope</w:t>
      </w:r>
      <w:bookmarkEnd w:id="7"/>
    </w:p>
    <w:p w14:paraId="49304E31" w14:textId="77777777" w:rsidR="00896C76" w:rsidRDefault="00896C76" w:rsidP="00896C76">
      <w:pPr>
        <w:pStyle w:val="Heading3"/>
      </w:pPr>
      <w:bookmarkStart w:id="8" w:name="_Toc425425395"/>
      <w:r>
        <w:t>Game Time Scale</w:t>
      </w:r>
      <w:bookmarkEnd w:id="8"/>
    </w:p>
    <w:p w14:paraId="4B5D7B62" w14:textId="0147B587" w:rsidR="008F76E9" w:rsidRPr="008F76E9" w:rsidRDefault="002F2CCD" w:rsidP="001B1063">
      <w:pPr>
        <w:spacing w:line="276" w:lineRule="auto"/>
      </w:pPr>
      <w:proofErr w:type="gramStart"/>
      <w:r>
        <w:t>will</w:t>
      </w:r>
      <w:proofErr w:type="gramEnd"/>
      <w:r>
        <w:t xml:space="preserve"> be getting 2</w:t>
      </w:r>
      <w:r w:rsidR="008F76E9">
        <w:t xml:space="preserve"> Weeks total Coding Preparation. This includes everything from collecting all of the assets to programming it all into a functional game. </w:t>
      </w:r>
    </w:p>
    <w:p w14:paraId="49304E32" w14:textId="50C40846" w:rsidR="00896C76" w:rsidRDefault="00896C76">
      <w:pPr>
        <w:pStyle w:val="Heading3"/>
      </w:pPr>
      <w:bookmarkStart w:id="9" w:name="_Toc425425396"/>
      <w:r>
        <w:t>T</w:t>
      </w:r>
      <w:r w:rsidR="00885662">
        <w:t>e</w:t>
      </w:r>
      <w:r>
        <w:t>a</w:t>
      </w:r>
      <w:r w:rsidR="00885662">
        <w:t>m</w:t>
      </w:r>
      <w:r>
        <w:t xml:space="preserve"> Size</w:t>
      </w:r>
      <w:bookmarkEnd w:id="9"/>
    </w:p>
    <w:p w14:paraId="49304E33" w14:textId="77777777" w:rsidR="00896C76" w:rsidRDefault="00896C76">
      <w:pPr>
        <w:pStyle w:val="Heading3"/>
      </w:pPr>
      <w:bookmarkStart w:id="10" w:name="_Toc425425397"/>
      <w:r>
        <w:t>Licences/ Hardware/ Other Costs</w:t>
      </w:r>
      <w:bookmarkEnd w:id="10"/>
    </w:p>
    <w:p w14:paraId="2515A4D7" w14:textId="2918D09E" w:rsidR="00885662" w:rsidRPr="00885662" w:rsidRDefault="00885662" w:rsidP="001B1063">
      <w:pPr>
        <w:spacing w:line="276" w:lineRule="auto"/>
      </w:pPr>
      <w:r>
        <w:t>All assets will be using 100% open art. There will be no costs except for my time. As far as Hardware goes, this game should run on any Android phone with Android Version 4.0 and Higher.</w:t>
      </w:r>
    </w:p>
    <w:p w14:paraId="49304E34" w14:textId="77777777" w:rsidR="00930279" w:rsidRPr="00930279" w:rsidRDefault="00930279" w:rsidP="00930279">
      <w:pPr>
        <w:pStyle w:val="Heading2"/>
      </w:pPr>
      <w:bookmarkStart w:id="11" w:name="_Toc425425398"/>
      <w:r>
        <w:lastRenderedPageBreak/>
        <w:t>Influences</w:t>
      </w:r>
      <w:bookmarkEnd w:id="11"/>
    </w:p>
    <w:p w14:paraId="49304E35" w14:textId="77777777" w:rsidR="00930279" w:rsidRDefault="009D5A40" w:rsidP="00930279">
      <w:pPr>
        <w:pStyle w:val="Heading3"/>
      </w:pPr>
      <w:bookmarkStart w:id="12" w:name="_Toc425425399"/>
      <w:r>
        <w:t>T</w:t>
      </w:r>
      <w:r w:rsidR="00930279">
        <w:t>elevision</w:t>
      </w:r>
      <w:bookmarkEnd w:id="12"/>
    </w:p>
    <w:p w14:paraId="49304E36" w14:textId="77777777" w:rsidR="00930279" w:rsidRDefault="00930279">
      <w:pPr>
        <w:pStyle w:val="Heading3"/>
      </w:pPr>
      <w:bookmarkStart w:id="13" w:name="_Toc425425400"/>
      <w:r>
        <w:t>Games</w:t>
      </w:r>
      <w:bookmarkEnd w:id="13"/>
    </w:p>
    <w:p w14:paraId="49304E37" w14:textId="77777777" w:rsidR="00930279" w:rsidRDefault="00930279">
      <w:pPr>
        <w:pStyle w:val="Heading3"/>
      </w:pPr>
      <w:bookmarkStart w:id="14" w:name="_Toc425425401"/>
      <w:r>
        <w:t>Movies</w:t>
      </w:r>
      <w:bookmarkEnd w:id="14"/>
    </w:p>
    <w:p w14:paraId="49304E38" w14:textId="77777777" w:rsidR="003E5F8D" w:rsidRDefault="00933548" w:rsidP="00896C76">
      <w:pPr>
        <w:pStyle w:val="Heading2"/>
      </w:pPr>
      <w:bookmarkStart w:id="15" w:name="_Toc425425402"/>
      <w:r>
        <w:t>Target Market</w:t>
      </w:r>
      <w:r w:rsidR="00896C76">
        <w:t xml:space="preserve"> &amp; target PlatForms</w:t>
      </w:r>
      <w:bookmarkEnd w:id="15"/>
    </w:p>
    <w:p w14:paraId="49304E39" w14:textId="77777777" w:rsidR="00930279" w:rsidRDefault="00930279" w:rsidP="00930279">
      <w:pPr>
        <w:pStyle w:val="Heading3"/>
      </w:pPr>
      <w:bookmarkStart w:id="16" w:name="_Toc425425403"/>
      <w:r>
        <w:t>The Elevator Pitch</w:t>
      </w:r>
      <w:bookmarkEnd w:id="16"/>
    </w:p>
    <w:p w14:paraId="49304E3D" w14:textId="77777777" w:rsidR="003E5F8D" w:rsidRDefault="00933548">
      <w:pPr>
        <w:pStyle w:val="Heading3"/>
      </w:pPr>
      <w:bookmarkStart w:id="17" w:name="_Toc425425404"/>
      <w:r>
        <w:t>Target Contact Demographics</w:t>
      </w:r>
      <w:bookmarkEnd w:id="17"/>
    </w:p>
    <w:p w14:paraId="49304E3F" w14:textId="77777777" w:rsidR="00896C76" w:rsidRDefault="00896C76">
      <w:pPr>
        <w:pStyle w:val="Heading3"/>
      </w:pPr>
      <w:bookmarkStart w:id="18" w:name="_Toc425425405"/>
      <w:r>
        <w:t>Platforms</w:t>
      </w:r>
      <w:bookmarkEnd w:id="18"/>
    </w:p>
    <w:p w14:paraId="4BDBACB3" w14:textId="77777777" w:rsidR="002F2CCD" w:rsidRDefault="002F2CCD" w:rsidP="002F2CCD"/>
    <w:p w14:paraId="457D20A0" w14:textId="77777777" w:rsidR="002F2CCD" w:rsidRPr="002F2CCD" w:rsidRDefault="002F2CCD" w:rsidP="002F2CCD"/>
    <w:p w14:paraId="49304E40" w14:textId="77777777" w:rsidR="003E5F8D" w:rsidRDefault="001B5876">
      <w:pPr>
        <w:pStyle w:val="Heading2"/>
      </w:pPr>
      <w:bookmarkStart w:id="19" w:name="_Toc425425406"/>
      <w:r>
        <w:t>What sets this project apart</w:t>
      </w:r>
      <w:bookmarkEnd w:id="19"/>
      <w:r>
        <w:t xml:space="preserve"> </w:t>
      </w:r>
    </w:p>
    <w:p w14:paraId="34ECEA2A" w14:textId="77777777" w:rsidR="002F2CCD" w:rsidRDefault="002F2CCD" w:rsidP="002F2CCD"/>
    <w:p w14:paraId="7FE0103D" w14:textId="77777777" w:rsidR="002F2CCD" w:rsidRDefault="002F2CCD" w:rsidP="002F2CCD"/>
    <w:p w14:paraId="51DC0333" w14:textId="77777777" w:rsidR="002F2CCD" w:rsidRPr="002F2CCD" w:rsidRDefault="002F2CCD" w:rsidP="002F2CCD"/>
    <w:p w14:paraId="49304E43" w14:textId="652560CC" w:rsidR="003E5F8D" w:rsidRDefault="001B5876" w:rsidP="001B5876">
      <w:pPr>
        <w:pStyle w:val="Heading2"/>
      </w:pPr>
      <w:bookmarkStart w:id="20" w:name="_Toc425425407"/>
      <w:r>
        <w:t>Core gameplay MECHANICS (detailed)</w:t>
      </w:r>
      <w:bookmarkEnd w:id="20"/>
    </w:p>
    <w:p w14:paraId="49304E44" w14:textId="4D3C346E" w:rsidR="001B5876" w:rsidRDefault="001B5876" w:rsidP="00FB1117">
      <w:pPr>
        <w:pStyle w:val="Heading3"/>
      </w:pPr>
      <w:bookmarkStart w:id="21" w:name="_Toc425425408"/>
      <w:r>
        <w:t>Mechanic #1</w:t>
      </w:r>
      <w:r w:rsidR="00485767">
        <w:t xml:space="preserve"> </w:t>
      </w:r>
      <w:r w:rsidR="00FB1117">
        <w:t>– Strategically place different types of babies</w:t>
      </w:r>
      <w:bookmarkEnd w:id="21"/>
      <w:r w:rsidR="00485767">
        <w:t xml:space="preserve"> </w:t>
      </w:r>
    </w:p>
    <w:p w14:paraId="49304E45" w14:textId="235C96CD" w:rsidR="001B5876" w:rsidRDefault="001B5876" w:rsidP="001B5876">
      <w:pPr>
        <w:pStyle w:val="Heading3"/>
      </w:pPr>
      <w:bookmarkStart w:id="22" w:name="_Toc425425409"/>
      <w:r>
        <w:t>Mechanic #2</w:t>
      </w:r>
      <w:r w:rsidR="00D221AB">
        <w:t xml:space="preserve"> – Collect Zombie Brains For Currency</w:t>
      </w:r>
      <w:bookmarkEnd w:id="22"/>
    </w:p>
    <w:p w14:paraId="49304E46" w14:textId="18301F6B" w:rsidR="001B5876" w:rsidRDefault="001B5876" w:rsidP="001B5876">
      <w:pPr>
        <w:pStyle w:val="Heading3"/>
      </w:pPr>
      <w:bookmarkStart w:id="23" w:name="_Toc425425410"/>
      <w:r>
        <w:t>Mechanic #3</w:t>
      </w:r>
      <w:r w:rsidR="00D221AB">
        <w:t xml:space="preserve"> – Advance to new Stages And Levels Of Higher Difficulty</w:t>
      </w:r>
      <w:bookmarkEnd w:id="23"/>
    </w:p>
    <w:p w14:paraId="49304E47" w14:textId="594801A6" w:rsidR="001B5876" w:rsidRDefault="001B5876" w:rsidP="001B5876">
      <w:pPr>
        <w:pStyle w:val="Heading3"/>
      </w:pPr>
      <w:bookmarkStart w:id="24" w:name="_Toc425425411"/>
      <w:r>
        <w:t>Mechanic #4</w:t>
      </w:r>
      <w:r w:rsidR="00A349FF">
        <w:t>- Babies Will Fight Zombies</w:t>
      </w:r>
      <w:bookmarkEnd w:id="24"/>
    </w:p>
    <w:p w14:paraId="303F73DF" w14:textId="77777777" w:rsidR="002F2CCD" w:rsidRDefault="002F2CCD" w:rsidP="002F2CCD"/>
    <w:p w14:paraId="0D4CFA65" w14:textId="77777777" w:rsidR="002F2CCD" w:rsidRPr="002F2CCD" w:rsidRDefault="002F2CCD" w:rsidP="002F2CCD"/>
    <w:p w14:paraId="49304E48" w14:textId="77777777" w:rsidR="003E5F8D" w:rsidRDefault="001B5876">
      <w:pPr>
        <w:pStyle w:val="Heading2"/>
      </w:pPr>
      <w:bookmarkStart w:id="25" w:name="_Toc425425412"/>
      <w:r>
        <w:t>Story and gameplay</w:t>
      </w:r>
      <w:bookmarkEnd w:id="25"/>
    </w:p>
    <w:p w14:paraId="49304E49" w14:textId="77777777" w:rsidR="003E5F8D" w:rsidRDefault="001B5876">
      <w:pPr>
        <w:pStyle w:val="Heading3"/>
      </w:pPr>
      <w:bookmarkStart w:id="26" w:name="_Toc425425413"/>
      <w:r>
        <w:t>Story (BRIEF)</w:t>
      </w:r>
      <w:bookmarkEnd w:id="26"/>
    </w:p>
    <w:p w14:paraId="49304E4A" w14:textId="052F336A" w:rsidR="003E5F8D" w:rsidRDefault="00B746B5">
      <w:r>
        <w:t>-Adults have been turned into Zombies and the last survivors on earth are babies.</w:t>
      </w:r>
    </w:p>
    <w:p w14:paraId="2EF28A42" w14:textId="6CE87482" w:rsidR="00B746B5" w:rsidRDefault="00B746B5" w:rsidP="00B746B5">
      <w:r>
        <w:t>-Babies have to unite and protect what they believe in.</w:t>
      </w:r>
    </w:p>
    <w:p w14:paraId="49304E4B" w14:textId="77777777" w:rsidR="001B5876" w:rsidRDefault="001B5876">
      <w:pPr>
        <w:pStyle w:val="Heading3"/>
      </w:pPr>
      <w:bookmarkStart w:id="27" w:name="_Toc425425414"/>
      <w:r>
        <w:lastRenderedPageBreak/>
        <w:t>Story (Detailed)</w:t>
      </w:r>
      <w:bookmarkEnd w:id="27"/>
    </w:p>
    <w:p w14:paraId="49304E4D" w14:textId="4F16F13B" w:rsidR="001B5876" w:rsidRDefault="001B5876">
      <w:pPr>
        <w:pStyle w:val="Heading3"/>
      </w:pPr>
      <w:bookmarkStart w:id="28" w:name="_Toc425425415"/>
      <w:r>
        <w:t>Gameplay</w:t>
      </w:r>
      <w:bookmarkEnd w:id="28"/>
      <w:r>
        <w:t xml:space="preserve"> </w:t>
      </w:r>
    </w:p>
    <w:p w14:paraId="26931CC6" w14:textId="0DB712AA" w:rsidR="00357D3E" w:rsidRPr="00357D3E" w:rsidRDefault="00357D3E" w:rsidP="00357D3E">
      <w:r>
        <w:tab/>
      </w:r>
    </w:p>
    <w:p w14:paraId="49304E4E" w14:textId="77777777" w:rsidR="001B5876" w:rsidRDefault="001B5876" w:rsidP="001B5876">
      <w:pPr>
        <w:pStyle w:val="Heading3"/>
      </w:pPr>
    </w:p>
    <w:p w14:paraId="49304E4F" w14:textId="77777777" w:rsidR="003E5F8D" w:rsidRDefault="00B3050D">
      <w:pPr>
        <w:pStyle w:val="Heading2"/>
      </w:pPr>
      <w:bookmarkStart w:id="29" w:name="_Toc425425416"/>
      <w:r>
        <w:t>A</w:t>
      </w:r>
      <w:r w:rsidR="00B22C73">
        <w:t>ssets</w:t>
      </w:r>
      <w:bookmarkEnd w:id="29"/>
    </w:p>
    <w:p w14:paraId="49304E50" w14:textId="77777777" w:rsidR="003E5F8D" w:rsidRDefault="00B3050D">
      <w:pPr>
        <w:pStyle w:val="Heading3"/>
      </w:pPr>
      <w:bookmarkStart w:id="30" w:name="_Toc425425417"/>
      <w:r>
        <w:t>2D Textures</w:t>
      </w:r>
      <w:bookmarkEnd w:id="30"/>
    </w:p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Project plan"/>
      </w:tblPr>
      <w:tblGrid>
        <w:gridCol w:w="2070"/>
        <w:gridCol w:w="2970"/>
        <w:gridCol w:w="4320"/>
      </w:tblGrid>
      <w:tr w:rsidR="003E5F8D" w14:paraId="49304E54" w14:textId="77777777" w:rsidTr="004D4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070" w:type="dxa"/>
            <w:tcBorders>
              <w:top w:val="nil"/>
              <w:left w:val="nil"/>
            </w:tcBorders>
            <w:vAlign w:val="bottom"/>
          </w:tcPr>
          <w:p w14:paraId="49304E51" w14:textId="77777777" w:rsidR="003E5F8D" w:rsidRDefault="00933548">
            <w:r>
              <w:t>Resource</w:t>
            </w:r>
          </w:p>
        </w:tc>
        <w:tc>
          <w:tcPr>
            <w:tcW w:w="2970" w:type="dxa"/>
            <w:tcBorders>
              <w:top w:val="nil"/>
            </w:tcBorders>
            <w:vAlign w:val="bottom"/>
          </w:tcPr>
          <w:p w14:paraId="49304E52" w14:textId="77777777" w:rsidR="003E5F8D" w:rsidRDefault="00933548">
            <w:r>
              <w:t>Role</w:t>
            </w:r>
          </w:p>
        </w:tc>
        <w:tc>
          <w:tcPr>
            <w:tcW w:w="4320" w:type="dxa"/>
            <w:tcBorders>
              <w:top w:val="nil"/>
              <w:right w:val="nil"/>
            </w:tcBorders>
            <w:vAlign w:val="bottom"/>
          </w:tcPr>
          <w:p w14:paraId="49304E53" w14:textId="76396F88" w:rsidR="003E5F8D" w:rsidRDefault="004D4355" w:rsidP="004D4355">
            <w:pPr>
              <w:pStyle w:val="Rightalign"/>
              <w:jc w:val="left"/>
            </w:pPr>
            <w:r>
              <w:t>Source</w:t>
            </w:r>
          </w:p>
        </w:tc>
      </w:tr>
      <w:tr w:rsidR="003E5F8D" w14:paraId="49304E58" w14:textId="77777777" w:rsidTr="004D4355">
        <w:tc>
          <w:tcPr>
            <w:tcW w:w="2070" w:type="dxa"/>
            <w:tcBorders>
              <w:left w:val="nil"/>
            </w:tcBorders>
          </w:tcPr>
          <w:p w14:paraId="49304E55" w14:textId="40B756BB" w:rsidR="003E5F8D" w:rsidRDefault="004D4355">
            <w:r>
              <w:t>Buttons</w:t>
            </w:r>
          </w:p>
        </w:tc>
        <w:tc>
          <w:tcPr>
            <w:tcW w:w="2970" w:type="dxa"/>
          </w:tcPr>
          <w:p w14:paraId="49304E56" w14:textId="41600270" w:rsidR="003E5F8D" w:rsidRDefault="004D4355">
            <w:r>
              <w:t>Interaction, Navigation</w:t>
            </w:r>
          </w:p>
        </w:tc>
        <w:tc>
          <w:tcPr>
            <w:tcW w:w="4320" w:type="dxa"/>
            <w:tcBorders>
              <w:right w:val="nil"/>
            </w:tcBorders>
          </w:tcPr>
          <w:p w14:paraId="49304E57" w14:textId="625A7A54" w:rsidR="003E5F8D" w:rsidRDefault="004D4355" w:rsidP="002F2CCD">
            <w:pPr>
              <w:pStyle w:val="Rightalign"/>
              <w:jc w:val="left"/>
            </w:pPr>
            <w:r>
              <w:t>Created by Photoshop CC</w:t>
            </w:r>
          </w:p>
        </w:tc>
      </w:tr>
      <w:tr w:rsidR="003E5F8D" w14:paraId="49304E5C" w14:textId="77777777" w:rsidTr="004D4355">
        <w:tc>
          <w:tcPr>
            <w:tcW w:w="2070" w:type="dxa"/>
            <w:tcBorders>
              <w:left w:val="nil"/>
            </w:tcBorders>
          </w:tcPr>
          <w:p w14:paraId="49304E59" w14:textId="462D6CA0" w:rsidR="003E5F8D" w:rsidRDefault="004D4355">
            <w:r>
              <w:t>Backgrounds/Menus</w:t>
            </w:r>
          </w:p>
        </w:tc>
        <w:tc>
          <w:tcPr>
            <w:tcW w:w="2970" w:type="dxa"/>
          </w:tcPr>
          <w:p w14:paraId="49304E5A" w14:textId="05334A78" w:rsidR="003E5F8D" w:rsidRDefault="004D4355">
            <w:r>
              <w:t>Visual appeal / Emersion</w:t>
            </w:r>
          </w:p>
        </w:tc>
        <w:tc>
          <w:tcPr>
            <w:tcW w:w="4320" w:type="dxa"/>
            <w:tcBorders>
              <w:right w:val="nil"/>
            </w:tcBorders>
          </w:tcPr>
          <w:p w14:paraId="49304E5B" w14:textId="102D3DE5" w:rsidR="003E5F8D" w:rsidRDefault="004D4355" w:rsidP="002F2CCD">
            <w:pPr>
              <w:pStyle w:val="Rightalign"/>
              <w:jc w:val="left"/>
            </w:pPr>
            <w:r>
              <w:t>Created by Photoshop CC</w:t>
            </w:r>
          </w:p>
        </w:tc>
      </w:tr>
      <w:tr w:rsidR="003E5F8D" w14:paraId="49304E60" w14:textId="77777777" w:rsidTr="004D4355">
        <w:tc>
          <w:tcPr>
            <w:tcW w:w="2070" w:type="dxa"/>
            <w:tcBorders>
              <w:left w:val="nil"/>
            </w:tcBorders>
          </w:tcPr>
          <w:p w14:paraId="49304E5D" w14:textId="621DA047" w:rsidR="003E5F8D" w:rsidRDefault="004D4355">
            <w:r>
              <w:t xml:space="preserve">Sprites </w:t>
            </w:r>
          </w:p>
        </w:tc>
        <w:tc>
          <w:tcPr>
            <w:tcW w:w="2970" w:type="dxa"/>
          </w:tcPr>
          <w:p w14:paraId="49304E5E" w14:textId="259ABE9A" w:rsidR="003E5F8D" w:rsidRDefault="004D4355">
            <w:r>
              <w:t>Character Animation/ Effects</w:t>
            </w:r>
          </w:p>
        </w:tc>
        <w:tc>
          <w:tcPr>
            <w:tcW w:w="4320" w:type="dxa"/>
            <w:tcBorders>
              <w:right w:val="nil"/>
            </w:tcBorders>
          </w:tcPr>
          <w:p w14:paraId="49304E5F" w14:textId="4FBFD765" w:rsidR="004D4355" w:rsidRDefault="002F2CCD" w:rsidP="004D4355">
            <w:pPr>
              <w:pStyle w:val="Rightalign"/>
              <w:jc w:val="left"/>
            </w:pPr>
            <w:r>
              <w:t>Created by Photoshop CC</w:t>
            </w:r>
          </w:p>
        </w:tc>
      </w:tr>
    </w:tbl>
    <w:p w14:paraId="3416E5CE" w14:textId="0A007BFC" w:rsidR="004D4355" w:rsidRDefault="004D4355" w:rsidP="00BB5C33">
      <w:pPr>
        <w:pStyle w:val="Heading3"/>
        <w:ind w:left="0"/>
      </w:pPr>
      <w:r>
        <w:t xml:space="preserve"> </w:t>
      </w:r>
      <w:bookmarkStart w:id="31" w:name="_Toc425425418"/>
      <w:r w:rsidR="00357D3E">
        <w:t xml:space="preserve">Art </w:t>
      </w:r>
      <w:r>
        <w:t>Samples</w:t>
      </w:r>
      <w:bookmarkEnd w:id="31"/>
    </w:p>
    <w:p w14:paraId="6D7AED6B" w14:textId="46B22067" w:rsidR="004D4355" w:rsidRPr="004D4355" w:rsidRDefault="004D4355" w:rsidP="004D4355"/>
    <w:p w14:paraId="49304E61" w14:textId="77777777" w:rsidR="00B3050D" w:rsidRDefault="00B3050D">
      <w:pPr>
        <w:pStyle w:val="Heading3"/>
      </w:pPr>
      <w:bookmarkStart w:id="32" w:name="_Toc425425419"/>
      <w:r>
        <w:t>SOUND (Ambient)</w:t>
      </w:r>
      <w:bookmarkEnd w:id="32"/>
    </w:p>
    <w:p w14:paraId="49304E62" w14:textId="77777777" w:rsidR="00B3050D" w:rsidRDefault="00B3050D">
      <w:pPr>
        <w:pStyle w:val="Heading3"/>
      </w:pPr>
      <w:bookmarkStart w:id="33" w:name="_Toc425425420"/>
      <w:r>
        <w:t>SOUND (PLAYER/COLLISION)</w:t>
      </w:r>
      <w:bookmarkEnd w:id="33"/>
    </w:p>
    <w:p w14:paraId="49304E63" w14:textId="77777777" w:rsidR="00B3050D" w:rsidRDefault="00B3050D">
      <w:pPr>
        <w:pStyle w:val="Heading3"/>
      </w:pPr>
      <w:bookmarkStart w:id="34" w:name="_Toc425425421"/>
      <w:r>
        <w:t>CODE</w:t>
      </w:r>
      <w:bookmarkEnd w:id="34"/>
    </w:p>
    <w:p w14:paraId="49304E64" w14:textId="77777777" w:rsidR="00B3050D" w:rsidRDefault="00B3050D">
      <w:pPr>
        <w:pStyle w:val="Heading3"/>
      </w:pPr>
      <w:bookmarkStart w:id="35" w:name="_Toc425425422"/>
      <w:r>
        <w:t>ANIMATION (Environment)</w:t>
      </w:r>
      <w:bookmarkEnd w:id="35"/>
    </w:p>
    <w:p w14:paraId="35E396E6" w14:textId="77777777" w:rsidR="00CB34E0" w:rsidRDefault="00CB34E0" w:rsidP="004E11C0"/>
    <w:p w14:paraId="5D20E082" w14:textId="77777777" w:rsidR="00CB34E0" w:rsidRDefault="00CB34E0" w:rsidP="004E11C0"/>
    <w:p w14:paraId="5151BE95" w14:textId="77777777" w:rsidR="00CB34E0" w:rsidRPr="004E11C0" w:rsidRDefault="00CB34E0" w:rsidP="004E11C0"/>
    <w:p w14:paraId="49304E65" w14:textId="77777777" w:rsidR="00B3050D" w:rsidRDefault="00B3050D">
      <w:pPr>
        <w:pStyle w:val="Heading3"/>
      </w:pPr>
      <w:bookmarkStart w:id="36" w:name="_Toc425425423"/>
      <w:r>
        <w:t>ANIMATION (Character)</w:t>
      </w:r>
      <w:bookmarkEnd w:id="36"/>
      <w:r>
        <w:t xml:space="preserve"> </w:t>
      </w:r>
    </w:p>
    <w:p w14:paraId="49304E66" w14:textId="77777777" w:rsidR="00B3050D" w:rsidRDefault="00B3050D" w:rsidP="00B3050D">
      <w:pPr>
        <w:pStyle w:val="Heading4"/>
      </w:pPr>
      <w:r>
        <w:t>Player</w:t>
      </w:r>
    </w:p>
    <w:p w14:paraId="61A6D9B1" w14:textId="3A91F53F" w:rsidR="00CB34E0" w:rsidRPr="00CB34E0" w:rsidRDefault="00CB34E0" w:rsidP="00CB34E0"/>
    <w:p w14:paraId="49304E67" w14:textId="77777777" w:rsidR="00B3050D" w:rsidRDefault="00B3050D">
      <w:pPr>
        <w:pStyle w:val="Heading4"/>
      </w:pPr>
      <w:r>
        <w:t>NPC</w:t>
      </w:r>
    </w:p>
    <w:p w14:paraId="145CCDAD" w14:textId="1D26F5E6" w:rsidR="00357D3E" w:rsidRDefault="00357D3E">
      <w:pPr>
        <w:pStyle w:val="Heading3"/>
      </w:pPr>
      <w:bookmarkStart w:id="37" w:name="_Toc425425424"/>
      <w:r>
        <w:t>Menu and Game Layouts</w:t>
      </w:r>
      <w:bookmarkEnd w:id="37"/>
    </w:p>
    <w:p w14:paraId="5731BD48" w14:textId="0C7A45F6" w:rsidR="00582A27" w:rsidRPr="00582A27" w:rsidRDefault="00582A27" w:rsidP="00582A27"/>
    <w:p w14:paraId="4FA115D6" w14:textId="09E2FA52" w:rsidR="00357D3E" w:rsidRDefault="00357D3E">
      <w:pPr>
        <w:pStyle w:val="Heading3"/>
      </w:pPr>
      <w:bookmarkStart w:id="38" w:name="_Toc425425425"/>
      <w:r>
        <w:t>Differnce Between a Baby and Zombie</w:t>
      </w:r>
      <w:bookmarkEnd w:id="38"/>
    </w:p>
    <w:p w14:paraId="353DEBC4" w14:textId="49DA9A33" w:rsidR="00357D3E" w:rsidRPr="00357D3E" w:rsidRDefault="00357D3E" w:rsidP="00357D3E"/>
    <w:sectPr w:rsidR="00357D3E" w:rsidRPr="00357D3E">
      <w:headerReference w:type="default" r:id="rId11"/>
      <w:footerReference w:type="default" r:id="rId12"/>
      <w:pgSz w:w="12240" w:h="15840"/>
      <w:pgMar w:top="1440" w:right="1440" w:bottom="1440" w:left="1440" w:header="720" w:footer="57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4E25F9" w14:textId="77777777" w:rsidR="002F5F8D" w:rsidRDefault="002F5F8D">
      <w:r>
        <w:separator/>
      </w:r>
    </w:p>
    <w:p w14:paraId="221371B7" w14:textId="77777777" w:rsidR="002F5F8D" w:rsidRDefault="002F5F8D"/>
  </w:endnote>
  <w:endnote w:type="continuationSeparator" w:id="0">
    <w:p w14:paraId="57ED063A" w14:textId="77777777" w:rsidR="002F5F8D" w:rsidRDefault="002F5F8D">
      <w:r>
        <w:continuationSeparator/>
      </w:r>
    </w:p>
    <w:p w14:paraId="3B14C38D" w14:textId="77777777" w:rsidR="002F5F8D" w:rsidRDefault="002F5F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date, document title, and page number"/>
    </w:tblPr>
    <w:tblGrid>
      <w:gridCol w:w="1404"/>
      <w:gridCol w:w="6552"/>
      <w:gridCol w:w="1404"/>
    </w:tblGrid>
    <w:tr w:rsidR="003E5F8D" w14:paraId="49304E7A" w14:textId="77777777">
      <w:sdt>
        <w:sdtPr>
          <w:alias w:val="Date"/>
          <w:tag w:val=""/>
          <w:id w:val="-1726279576"/>
          <w:placeholder>
            <w:docPart w:val="C4A6C2713CE14D7D8AC69F10D9C3AC79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15-07-23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750" w:type="pct"/>
            </w:tcPr>
            <w:p w14:paraId="49304E77" w14:textId="01308126" w:rsidR="003E5F8D" w:rsidRDefault="002F2CCD">
              <w:pPr>
                <w:pStyle w:val="Footer"/>
              </w:pPr>
              <w:r>
                <w:t>7/23/2015</w:t>
              </w:r>
            </w:p>
          </w:tc>
        </w:sdtContent>
      </w:sdt>
      <w:tc>
        <w:tcPr>
          <w:tcW w:w="3500" w:type="pct"/>
        </w:tcPr>
        <w:p w14:paraId="49304E78" w14:textId="3C48793F" w:rsidR="003E5F8D" w:rsidRDefault="002F5F8D">
          <w:pPr>
            <w:pStyle w:val="Footer"/>
            <w:jc w:val="center"/>
          </w:pPr>
          <w:sdt>
            <w:sdtPr>
              <w:alias w:val="Title"/>
              <w:tag w:val=""/>
              <w:id w:val="-1338775667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2F2CCD">
                <w:t>Warganism</w:t>
              </w:r>
            </w:sdtContent>
          </w:sdt>
        </w:p>
      </w:tc>
      <w:tc>
        <w:tcPr>
          <w:tcW w:w="750" w:type="pct"/>
        </w:tcPr>
        <w:p w14:paraId="49304E79" w14:textId="77777777" w:rsidR="003E5F8D" w:rsidRDefault="00933548">
          <w:pPr>
            <w:pStyle w:val="Footer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227BD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</w:tc>
    </w:tr>
  </w:tbl>
  <w:p w14:paraId="49304E7B" w14:textId="77777777" w:rsidR="003E5F8D" w:rsidRDefault="003E5F8D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746E4B" w14:textId="77777777" w:rsidR="002F5F8D" w:rsidRDefault="002F5F8D">
      <w:r>
        <w:separator/>
      </w:r>
    </w:p>
    <w:p w14:paraId="27B80E36" w14:textId="77777777" w:rsidR="002F5F8D" w:rsidRDefault="002F5F8D"/>
  </w:footnote>
  <w:footnote w:type="continuationSeparator" w:id="0">
    <w:p w14:paraId="0E8A4583" w14:textId="77777777" w:rsidR="002F5F8D" w:rsidRDefault="002F5F8D">
      <w:r>
        <w:continuationSeparator/>
      </w:r>
    </w:p>
    <w:p w14:paraId="69996012" w14:textId="77777777" w:rsidR="002F5F8D" w:rsidRDefault="002F5F8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304E76" w14:textId="77777777" w:rsidR="003E5F8D" w:rsidRDefault="00933548">
    <w:pPr>
      <w:pStyle w:val="Header"/>
    </w:pPr>
    <w:r>
      <w:t>Confidential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91C607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B25AC9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56D6D20"/>
    <w:multiLevelType w:val="hybridMultilevel"/>
    <w:tmpl w:val="207A72B4"/>
    <w:lvl w:ilvl="0" w:tplc="DC9CDE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993888"/>
    <w:multiLevelType w:val="hybridMultilevel"/>
    <w:tmpl w:val="E0525368"/>
    <w:lvl w:ilvl="0" w:tplc="0EB45C24">
      <w:start w:val="1"/>
      <w:numFmt w:val="bullet"/>
      <w:pStyle w:val="List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871"/>
    <w:rsid w:val="00061CD7"/>
    <w:rsid w:val="000E4D77"/>
    <w:rsid w:val="00103199"/>
    <w:rsid w:val="001B1063"/>
    <w:rsid w:val="001B5876"/>
    <w:rsid w:val="00213A19"/>
    <w:rsid w:val="0023009E"/>
    <w:rsid w:val="002F2CCD"/>
    <w:rsid w:val="002F5F8D"/>
    <w:rsid w:val="00300D63"/>
    <w:rsid w:val="003227BD"/>
    <w:rsid w:val="00352F86"/>
    <w:rsid w:val="00357D3E"/>
    <w:rsid w:val="003A161A"/>
    <w:rsid w:val="003E5F8D"/>
    <w:rsid w:val="00485767"/>
    <w:rsid w:val="004B5CE3"/>
    <w:rsid w:val="004D4355"/>
    <w:rsid w:val="004E11C0"/>
    <w:rsid w:val="00582A27"/>
    <w:rsid w:val="0069135A"/>
    <w:rsid w:val="006B4E27"/>
    <w:rsid w:val="007072C2"/>
    <w:rsid w:val="00885662"/>
    <w:rsid w:val="00896C76"/>
    <w:rsid w:val="008F76E9"/>
    <w:rsid w:val="009011E4"/>
    <w:rsid w:val="00930279"/>
    <w:rsid w:val="00933548"/>
    <w:rsid w:val="009562AD"/>
    <w:rsid w:val="009D5A40"/>
    <w:rsid w:val="00A349FF"/>
    <w:rsid w:val="00A530DA"/>
    <w:rsid w:val="00B22C73"/>
    <w:rsid w:val="00B3050D"/>
    <w:rsid w:val="00B70179"/>
    <w:rsid w:val="00B746B5"/>
    <w:rsid w:val="00BA7598"/>
    <w:rsid w:val="00BB5C33"/>
    <w:rsid w:val="00CA2B0D"/>
    <w:rsid w:val="00CB34E0"/>
    <w:rsid w:val="00CD08EB"/>
    <w:rsid w:val="00D03A8E"/>
    <w:rsid w:val="00D221AB"/>
    <w:rsid w:val="00D4631A"/>
    <w:rsid w:val="00DA5871"/>
    <w:rsid w:val="00DF21EB"/>
    <w:rsid w:val="00E45597"/>
    <w:rsid w:val="00E77CD2"/>
    <w:rsid w:val="00ED4172"/>
    <w:rsid w:val="00FB1117"/>
    <w:rsid w:val="00FD02F8"/>
    <w:rsid w:val="00FD140F"/>
    <w:rsid w:val="00FF4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9304DFF"/>
  <w15:chartTrackingRefBased/>
  <w15:docId w15:val="{BF726368-237C-415A-AFCF-59524E2E5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iPriority="0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20" w:after="0" w:line="240" w:lineRule="auto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pageBreakBefore/>
      <w:spacing w:after="40"/>
      <w:outlineLvl w:val="0"/>
    </w:pPr>
    <w:rPr>
      <w:rFonts w:asciiTheme="majorHAnsi" w:eastAsiaTheme="majorEastAsia" w:hAnsiTheme="majorHAnsi" w:cstheme="majorBidi"/>
      <w:caps/>
      <w:color w:val="94B6D2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pPr>
      <w:keepNext/>
      <w:keepLines/>
      <w:pBdr>
        <w:top w:val="single" w:sz="4" w:space="1" w:color="DD8047" w:themeColor="accent2"/>
      </w:pBdr>
      <w:spacing w:before="360" w:after="120"/>
      <w:outlineLvl w:val="1"/>
    </w:pPr>
    <w:rPr>
      <w:rFonts w:asciiTheme="majorHAnsi" w:eastAsiaTheme="majorEastAsia" w:hAnsiTheme="majorHAnsi" w:cstheme="majorBidi"/>
      <w:b/>
      <w:bCs/>
      <w:caps/>
      <w:color w:val="DD8047" w:themeColor="accent2"/>
      <w:spacing w:val="20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bCs/>
      <w:caps/>
      <w:color w:val="80865A" w:themeColor="accent3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qFormat/>
    <w:rsid w:val="00B3050D"/>
    <w:pPr>
      <w:outlineLvl w:val="3"/>
    </w:pPr>
    <w:rPr>
      <w:rFonts w:asciiTheme="majorHAnsi" w:eastAsiaTheme="majorEastAsia" w:hAnsiTheme="majorHAnsi" w:cstheme="majorBidi"/>
      <w:b/>
      <w:color w:val="98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keepNext/>
      <w:keepLines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aps/>
      <w:color w:val="94B6D2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b/>
      <w:bCs/>
      <w:caps/>
      <w:color w:val="DD8047" w:themeColor="accent2"/>
      <w:spacing w:val="2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b/>
      <w:bCs/>
      <w:caps/>
      <w:color w:val="80865A" w:themeColor="accent3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B3050D"/>
    <w:rPr>
      <w:rFonts w:asciiTheme="majorHAnsi" w:eastAsiaTheme="majorEastAsia" w:hAnsiTheme="majorHAnsi" w:cstheme="majorBidi"/>
      <w:b/>
      <w:color w:val="98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"/>
    <w:qFormat/>
    <w:pPr>
      <w:jc w:val="right"/>
    </w:pPr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4-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2-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PlaceholderText">
    <w:name w:val="Placeholder Text"/>
    <w:basedOn w:val="DefaultParagraphFont"/>
    <w:uiPriority w:val="2"/>
    <w:rPr>
      <w:i/>
      <w:iCs/>
      <w:color w:val="80808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-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Footer">
    <w:name w:val="footer"/>
    <w:basedOn w:val="Normal"/>
    <w:link w:val="FooterChar"/>
    <w:uiPriority w:val="2"/>
    <w:pPr>
      <w:spacing w:before="0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/>
  </w:style>
  <w:style w:type="table" w:styleId="GridTable1Light-Accent1">
    <w:name w:val="Grid Table 1 Light Accent 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GridTable2-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next w:val="Normal"/>
    <w:uiPriority w:val="1"/>
    <w:qFormat/>
    <w:pPr>
      <w:spacing w:after="1440"/>
      <w:jc w:val="right"/>
    </w:pPr>
    <w:rPr>
      <w:color w:val="59473F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pPr>
      <w:jc w:val="right"/>
    </w:pPr>
    <w:rPr>
      <w:caps/>
    </w:rPr>
  </w:style>
  <w:style w:type="table" w:styleId="GridTable3-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1Light-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/>
      <w:jc w:val="right"/>
    </w:pPr>
  </w:style>
  <w:style w:type="paragraph" w:styleId="Signature">
    <w:name w:val="Signature"/>
    <w:basedOn w:val="Normal"/>
    <w:link w:val="SignatureChar"/>
    <w:uiPriority w:val="1"/>
    <w:qFormat/>
    <w:pPr>
      <w:spacing w:after="360" w:line="276" w:lineRule="auto"/>
      <w:ind w:left="0" w:right="0"/>
      <w:jc w:val="center"/>
    </w:pPr>
    <w:rPr>
      <w:kern w:val="0"/>
      <w:sz w:val="16"/>
      <w:szCs w:val="16"/>
      <w14:ligatures w14:val="none"/>
    </w:rPr>
  </w:style>
  <w:style w:type="character" w:customStyle="1" w:styleId="SignatureChar">
    <w:name w:val="Signature Char"/>
    <w:basedOn w:val="DefaultParagraphFont"/>
    <w:link w:val="Signature"/>
    <w:uiPriority w:val="1"/>
    <w:rPr>
      <w:kern w:val="0"/>
      <w:sz w:val="16"/>
      <w:szCs w:val="16"/>
      <w14:ligatures w14:val="none"/>
    </w:rPr>
  </w:style>
  <w:style w:type="paragraph" w:customStyle="1" w:styleId="Sign-off">
    <w:name w:val="Sign-off"/>
    <w:basedOn w:val="Normal"/>
    <w:uiPriority w:val="1"/>
    <w:qFormat/>
    <w:pPr>
      <w:jc w:val="center"/>
    </w:pPr>
    <w:rPr>
      <w:sz w:val="20"/>
      <w:szCs w:val="20"/>
    </w:rPr>
  </w:style>
  <w:style w:type="paragraph" w:customStyle="1" w:styleId="Rightalign">
    <w:name w:val="Right align"/>
    <w:basedOn w:val="Normal"/>
    <w:uiPriority w:val="1"/>
    <w:qFormat/>
    <w:pPr>
      <w:jc w:val="right"/>
    </w:pPr>
  </w:style>
  <w:style w:type="table" w:styleId="GridTable1Light-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Bullet">
    <w:name w:val="List Bullet"/>
    <w:basedOn w:val="Normal"/>
    <w:uiPriority w:val="1"/>
    <w:unhideWhenUsed/>
    <w:pPr>
      <w:numPr>
        <w:numId w:val="5"/>
      </w:numPr>
      <w:ind w:left="432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896C76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896C76"/>
    <w:pPr>
      <w:spacing w:after="100"/>
      <w:ind w:left="220"/>
    </w:pPr>
  </w:style>
  <w:style w:type="paragraph" w:styleId="TOC3">
    <w:name w:val="toc 3"/>
    <w:basedOn w:val="Normal"/>
    <w:next w:val="Normal"/>
    <w:link w:val="TOC3Char"/>
    <w:autoRedefine/>
    <w:uiPriority w:val="39"/>
    <w:unhideWhenUsed/>
    <w:rsid w:val="00896C7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96C76"/>
    <w:rPr>
      <w:color w:val="F7B615" w:themeColor="hyperlink"/>
      <w:u w:val="single"/>
    </w:rPr>
  </w:style>
  <w:style w:type="paragraph" w:customStyle="1" w:styleId="Tableofcontents-JM">
    <w:name w:val="Table of contents - JM"/>
    <w:basedOn w:val="TOC3"/>
    <w:link w:val="Tableofcontents-JMChar"/>
    <w:qFormat/>
    <w:rsid w:val="00896C76"/>
    <w:pPr>
      <w:tabs>
        <w:tab w:val="right" w:leader="dot" w:pos="9350"/>
      </w:tabs>
      <w:spacing w:before="0" w:after="0"/>
    </w:pPr>
    <w:rPr>
      <w:noProof/>
      <w:sz w:val="20"/>
      <w:szCs w:val="20"/>
    </w:rPr>
  </w:style>
  <w:style w:type="character" w:customStyle="1" w:styleId="TOC3Char">
    <w:name w:val="TOC 3 Char"/>
    <w:basedOn w:val="DefaultParagraphFont"/>
    <w:link w:val="TOC3"/>
    <w:uiPriority w:val="39"/>
    <w:rsid w:val="00896C76"/>
  </w:style>
  <w:style w:type="character" w:customStyle="1" w:styleId="Tableofcontents-JMChar">
    <w:name w:val="Table of contents - JM Char"/>
    <w:basedOn w:val="TOC3Char"/>
    <w:link w:val="Tableofcontents-JM"/>
    <w:rsid w:val="00896C76"/>
    <w:rPr>
      <w:noProof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m\AppData\Roaming\Microsoft\Templates\Tactical%20business%20marketing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4A6C2713CE14D7D8AC69F10D9C3AC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206FDF-60A4-4799-9EC0-02BD8E00A320}"/>
      </w:docPartPr>
      <w:docPartBody>
        <w:p w:rsidR="00D83F1E" w:rsidRDefault="00A472FF">
          <w:pPr>
            <w:pStyle w:val="C4A6C2713CE14D7D8AC69F10D9C3AC79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2FF"/>
    <w:rsid w:val="00835669"/>
    <w:rsid w:val="009D6633"/>
    <w:rsid w:val="00A472FF"/>
    <w:rsid w:val="00D83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2"/>
    <w:rPr>
      <w:i/>
      <w:iCs/>
      <w:color w:val="808080"/>
    </w:rPr>
  </w:style>
  <w:style w:type="paragraph" w:customStyle="1" w:styleId="00D930B0F32F4D1189532267DA9B1D59">
    <w:name w:val="00D930B0F32F4D1189532267DA9B1D59"/>
  </w:style>
  <w:style w:type="paragraph" w:customStyle="1" w:styleId="B7D36859274849728F476455E02F4AD1">
    <w:name w:val="B7D36859274849728F476455E02F4AD1"/>
  </w:style>
  <w:style w:type="paragraph" w:customStyle="1" w:styleId="F9D4EBD87B2D43E48F3EF0D35DACE0EE">
    <w:name w:val="F9D4EBD87B2D43E48F3EF0D35DACE0EE"/>
  </w:style>
  <w:style w:type="paragraph" w:customStyle="1" w:styleId="6F304D11721B4AA2BD804D7A09DA585E">
    <w:name w:val="6F304D11721B4AA2BD804D7A09DA585E"/>
  </w:style>
  <w:style w:type="paragraph" w:customStyle="1" w:styleId="4B062AFC68A64AD6B78A28BA5028C654">
    <w:name w:val="4B062AFC68A64AD6B78A28BA5028C654"/>
  </w:style>
  <w:style w:type="paragraph" w:customStyle="1" w:styleId="841C2B4D661E4EA3A4A1EFE79CD067E3">
    <w:name w:val="841C2B4D661E4EA3A4A1EFE79CD067E3"/>
  </w:style>
  <w:style w:type="paragraph" w:customStyle="1" w:styleId="8AAA8DBFC2524A3A9AE007CB035367E1">
    <w:name w:val="8AAA8DBFC2524A3A9AE007CB035367E1"/>
  </w:style>
  <w:style w:type="paragraph" w:customStyle="1" w:styleId="C0A33C1D51F04E079503A3FF9D31CA12">
    <w:name w:val="C0A33C1D51F04E079503A3FF9D31CA12"/>
  </w:style>
  <w:style w:type="paragraph" w:customStyle="1" w:styleId="F2AD2124E84E46D393EF43B4DE971C25">
    <w:name w:val="F2AD2124E84E46D393EF43B4DE971C25"/>
  </w:style>
  <w:style w:type="paragraph" w:customStyle="1" w:styleId="2244EC617BE943A898903F81CE364DF2">
    <w:name w:val="2244EC617BE943A898903F81CE364DF2"/>
  </w:style>
  <w:style w:type="paragraph" w:customStyle="1" w:styleId="DCE570A333C141BCA81324FBE2835659">
    <w:name w:val="DCE570A333C141BCA81324FBE2835659"/>
  </w:style>
  <w:style w:type="paragraph" w:customStyle="1" w:styleId="87821B31B6F0490A9FD3A3FBCFC1CE0E">
    <w:name w:val="87821B31B6F0490A9FD3A3FBCFC1CE0E"/>
  </w:style>
  <w:style w:type="paragraph" w:customStyle="1" w:styleId="9DFB6421536C4A3DADAC0BDEFA824B64">
    <w:name w:val="9DFB6421536C4A3DADAC0BDEFA824B64"/>
  </w:style>
  <w:style w:type="paragraph" w:customStyle="1" w:styleId="0DAEDDF9B3214404BC2B3A9210D4D359">
    <w:name w:val="0DAEDDF9B3214404BC2B3A9210D4D359"/>
  </w:style>
  <w:style w:type="paragraph" w:customStyle="1" w:styleId="DB52565080D04B05AC1E321FA72A4737">
    <w:name w:val="DB52565080D04B05AC1E321FA72A4737"/>
  </w:style>
  <w:style w:type="paragraph" w:customStyle="1" w:styleId="59F47857F4E945C0A80438292B646329">
    <w:name w:val="59F47857F4E945C0A80438292B646329"/>
  </w:style>
  <w:style w:type="paragraph" w:customStyle="1" w:styleId="020E906CC81F41A6A76533F30523B3CE">
    <w:name w:val="020E906CC81F41A6A76533F30523B3CE"/>
  </w:style>
  <w:style w:type="paragraph" w:customStyle="1" w:styleId="197D059EA3EF43A3A6D746D47E1EC232">
    <w:name w:val="197D059EA3EF43A3A6D746D47E1EC232"/>
  </w:style>
  <w:style w:type="paragraph" w:customStyle="1" w:styleId="F939B39FE3AC4FB1BA8BAFD4540306E3">
    <w:name w:val="F939B39FE3AC4FB1BA8BAFD4540306E3"/>
  </w:style>
  <w:style w:type="paragraph" w:customStyle="1" w:styleId="94DB37392BC9463EAA990098DEA82247">
    <w:name w:val="94DB37392BC9463EAA990098DEA82247"/>
  </w:style>
  <w:style w:type="paragraph" w:customStyle="1" w:styleId="31AC61214AFF463DABE7D7C998E0DA25">
    <w:name w:val="31AC61214AFF463DABE7D7C998E0DA25"/>
  </w:style>
  <w:style w:type="paragraph" w:customStyle="1" w:styleId="433A17047C9B44D7AB3645BCAEBE64CE">
    <w:name w:val="433A17047C9B44D7AB3645BCAEBE64CE"/>
  </w:style>
  <w:style w:type="paragraph" w:customStyle="1" w:styleId="42B1ACEF099D48789EFD3439B01012EC">
    <w:name w:val="42B1ACEF099D48789EFD3439B01012EC"/>
  </w:style>
  <w:style w:type="paragraph" w:customStyle="1" w:styleId="17DF2C5DBA3B4674812272ABCFD96A10">
    <w:name w:val="17DF2C5DBA3B4674812272ABCFD96A10"/>
  </w:style>
  <w:style w:type="paragraph" w:customStyle="1" w:styleId="7997697986084A548189AA6D3E2BD52D">
    <w:name w:val="7997697986084A548189AA6D3E2BD52D"/>
  </w:style>
  <w:style w:type="paragraph" w:customStyle="1" w:styleId="68EA10A2750F4B4394D34AEF66B87963">
    <w:name w:val="68EA10A2750F4B4394D34AEF66B87963"/>
  </w:style>
  <w:style w:type="paragraph" w:customStyle="1" w:styleId="A698327936F34D63A09E225CF52C1C27">
    <w:name w:val="A698327936F34D63A09E225CF52C1C27"/>
  </w:style>
  <w:style w:type="paragraph" w:customStyle="1" w:styleId="0D1E7F1890404157950E3E7B6DF60834">
    <w:name w:val="0D1E7F1890404157950E3E7B6DF60834"/>
  </w:style>
  <w:style w:type="paragraph" w:customStyle="1" w:styleId="C4A6C2713CE14D7D8AC69F10D9C3AC79">
    <w:name w:val="C4A6C2713CE14D7D8AC69F10D9C3AC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Tactical business marketing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2015-07-23T00:00:00</PublishDate>
  <Abstract/>
  <CompanyAddress>London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010829-A54E-4FD5-A983-E4FA2514A0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016B73-3F29-468D-831A-36A407CF1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Tactical business marketing plan.dotx</Template>
  <TotalTime>0</TotalTime>
  <Pages>6</Pages>
  <Words>745</Words>
  <Characters>4248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Babies vs Zombies</vt:lpstr>
    </vt:vector>
  </TitlesOfParts>
  <Company/>
  <LinksUpToDate>false</LinksUpToDate>
  <CharactersWithSpaces>4984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Warganism</dc:title>
  <dc:subject>Game Design Document</dc:subject>
  <dc:creator>jUstin morritt &amp; Matt Manton</dc:creator>
  <cp:keywords/>
  <cp:lastModifiedBy>jm morritt</cp:lastModifiedBy>
  <cp:revision>2</cp:revision>
  <dcterms:created xsi:type="dcterms:W3CDTF">2015-07-23T18:40:00Z</dcterms:created>
  <dcterms:modified xsi:type="dcterms:W3CDTF">2015-07-23T18:40:00Z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TC039920849991</vt:lpwstr>
  </property>
</Properties>
</file>